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56A85" w14:textId="331FBF11" w:rsidR="004503E7" w:rsidRDefault="00E602D4" w:rsidP="004503E7">
      <w:pPr>
        <w:spacing w:after="120" w:line="240" w:lineRule="auto"/>
        <w:ind w:right="443"/>
        <w:jc w:val="center"/>
        <w:rPr>
          <w:rFonts w:asciiTheme="minorHAnsi" w:hAnsiTheme="minorHAnsi" w:cstheme="minorHAnsi"/>
          <w:b/>
          <w:color w:val="00B050"/>
          <w:lang w:val="es-CO"/>
        </w:rPr>
      </w:pPr>
      <w:r>
        <w:rPr>
          <w:rFonts w:asciiTheme="minorHAnsi" w:hAnsiTheme="minorHAnsi" w:cstheme="minorHAnsi"/>
          <w:b/>
          <w:color w:val="00B050"/>
          <w:lang w:val="es-CO"/>
        </w:rPr>
        <w:t>SIMULACRO EVALUACIÓN DE CONOCIMIENTOS</w:t>
      </w:r>
    </w:p>
    <w:p w14:paraId="1C9E8ADA" w14:textId="4556EA07" w:rsidR="00E602D4" w:rsidRPr="0017181B" w:rsidRDefault="00E602D4" w:rsidP="004503E7">
      <w:pPr>
        <w:spacing w:after="120" w:line="240" w:lineRule="auto"/>
        <w:ind w:right="443"/>
        <w:jc w:val="center"/>
        <w:rPr>
          <w:rFonts w:asciiTheme="minorHAnsi" w:hAnsiTheme="minorHAnsi" w:cstheme="minorHAnsi"/>
          <w:b/>
          <w:color w:val="00B050"/>
          <w:lang w:val="es-CO"/>
        </w:rPr>
      </w:pPr>
      <w:r>
        <w:rPr>
          <w:rFonts w:asciiTheme="minorHAnsi" w:hAnsiTheme="minorHAnsi" w:cstheme="minorHAnsi"/>
          <w:b/>
          <w:color w:val="00B050"/>
          <w:lang w:val="es-CO"/>
        </w:rPr>
        <w:t>CONCEPTOS BÁSICOS DE BASES DE DATOS</w:t>
      </w:r>
    </w:p>
    <w:p w14:paraId="2B4CF5CF" w14:textId="77777777" w:rsidR="004503E7" w:rsidRPr="0017181B" w:rsidRDefault="004503E7" w:rsidP="005406B9">
      <w:pPr>
        <w:spacing w:after="120" w:line="240" w:lineRule="auto"/>
        <w:ind w:right="443"/>
        <w:rPr>
          <w:rFonts w:asciiTheme="minorHAnsi" w:hAnsiTheme="minorHAnsi" w:cstheme="minorHAnsi"/>
          <w:b/>
          <w:lang w:val="es-CO"/>
        </w:rPr>
      </w:pPr>
    </w:p>
    <w:p w14:paraId="476887BE" w14:textId="43D09754" w:rsidR="00AF29AB" w:rsidRPr="0017181B" w:rsidRDefault="00AF29AB" w:rsidP="007E2147">
      <w:pPr>
        <w:spacing w:after="120" w:line="240" w:lineRule="auto"/>
        <w:ind w:right="443"/>
        <w:jc w:val="both"/>
        <w:rPr>
          <w:rFonts w:asciiTheme="minorHAnsi" w:hAnsiTheme="minorHAnsi" w:cstheme="minorHAnsi"/>
          <w:b/>
          <w:color w:val="00B050"/>
          <w:lang w:val="es-CO"/>
        </w:rPr>
      </w:pPr>
      <w:r w:rsidRPr="0017181B">
        <w:rPr>
          <w:rFonts w:asciiTheme="minorHAnsi" w:hAnsiTheme="minorHAnsi" w:cstheme="minorHAnsi"/>
          <w:b/>
          <w:color w:val="00B050"/>
          <w:lang w:val="es-CO"/>
        </w:rPr>
        <w:t xml:space="preserve">DATOS </w:t>
      </w:r>
      <w:r w:rsidR="004C42F6" w:rsidRPr="0017181B">
        <w:rPr>
          <w:rFonts w:asciiTheme="minorHAnsi" w:hAnsiTheme="minorHAnsi" w:cstheme="minorHAnsi"/>
          <w:b/>
          <w:color w:val="00B050"/>
          <w:lang w:val="es-CO"/>
        </w:rPr>
        <w:t>DE</w:t>
      </w:r>
      <w:r w:rsidR="00C265BA" w:rsidRPr="0017181B">
        <w:rPr>
          <w:rFonts w:asciiTheme="minorHAnsi" w:hAnsiTheme="minorHAnsi" w:cstheme="minorHAnsi"/>
          <w:b/>
          <w:color w:val="00B050"/>
          <w:lang w:val="es-CO"/>
        </w:rPr>
        <w:t>L</w:t>
      </w:r>
      <w:r w:rsidR="004C42F6" w:rsidRPr="0017181B">
        <w:rPr>
          <w:rFonts w:asciiTheme="minorHAnsi" w:hAnsiTheme="minorHAnsi" w:cstheme="minorHAnsi"/>
          <w:b/>
          <w:color w:val="00B050"/>
          <w:lang w:val="es-CO"/>
        </w:rPr>
        <w:t xml:space="preserve"> APRENDI</w:t>
      </w:r>
      <w:r w:rsidR="00C265BA" w:rsidRPr="0017181B">
        <w:rPr>
          <w:rFonts w:asciiTheme="minorHAnsi" w:hAnsiTheme="minorHAnsi" w:cstheme="minorHAnsi"/>
          <w:b/>
          <w:color w:val="00B050"/>
          <w:lang w:val="es-CO"/>
        </w:rPr>
        <w:t>Z</w:t>
      </w:r>
    </w:p>
    <w:p w14:paraId="39D75A06" w14:textId="69262440" w:rsidR="00C265BA" w:rsidRPr="0017181B" w:rsidRDefault="00C265BA" w:rsidP="00C265BA">
      <w:pPr>
        <w:spacing w:after="120" w:line="240" w:lineRule="auto"/>
        <w:ind w:right="443"/>
        <w:jc w:val="both"/>
        <w:rPr>
          <w:rFonts w:asciiTheme="minorHAnsi" w:hAnsiTheme="minorHAnsi" w:cstheme="minorHAnsi"/>
          <w:b/>
          <w:lang w:val="es-CO"/>
        </w:rPr>
      </w:pPr>
      <w:r w:rsidRPr="0017181B">
        <w:rPr>
          <w:rFonts w:asciiTheme="minorHAnsi" w:hAnsiTheme="minorHAnsi" w:cstheme="minorHAnsi"/>
          <w:b/>
          <w:lang w:val="es-CO"/>
        </w:rPr>
        <w:t xml:space="preserve">Nombres y Apellidos:  </w:t>
      </w:r>
      <w:r w:rsidR="00104DEF">
        <w:rPr>
          <w:rFonts w:asciiTheme="minorHAnsi" w:hAnsiTheme="minorHAnsi" w:cstheme="minorHAnsi"/>
          <w:b/>
          <w:lang w:val="es-CO"/>
        </w:rPr>
        <w:t>Andres Felipe Conde Estrada</w:t>
      </w:r>
    </w:p>
    <w:p w14:paraId="2C0B976D" w14:textId="77777777" w:rsidR="00E6683E" w:rsidRPr="0017181B" w:rsidRDefault="00E6683E" w:rsidP="00C265BA">
      <w:pPr>
        <w:spacing w:after="120" w:line="240" w:lineRule="auto"/>
        <w:ind w:right="443"/>
        <w:jc w:val="both"/>
        <w:rPr>
          <w:rFonts w:asciiTheme="minorHAnsi" w:hAnsiTheme="minorHAnsi" w:cstheme="minorHAnsi"/>
          <w:b/>
          <w:lang w:val="es-CO"/>
        </w:rPr>
      </w:pPr>
    </w:p>
    <w:p w14:paraId="660DAF41" w14:textId="5DBC6EB9" w:rsidR="00E6683E" w:rsidRPr="0017181B" w:rsidRDefault="00E6683E" w:rsidP="00C265BA">
      <w:pPr>
        <w:spacing w:after="120" w:line="240" w:lineRule="auto"/>
        <w:ind w:right="443"/>
        <w:jc w:val="both"/>
        <w:rPr>
          <w:rFonts w:asciiTheme="minorHAnsi" w:hAnsiTheme="minorHAnsi" w:cstheme="minorHAnsi"/>
          <w:b/>
          <w:lang w:val="es-CO"/>
        </w:rPr>
      </w:pPr>
      <w:r w:rsidRPr="0017181B">
        <w:rPr>
          <w:rFonts w:asciiTheme="minorHAnsi" w:hAnsiTheme="minorHAnsi" w:cstheme="minorHAnsi"/>
          <w:b/>
          <w:lang w:val="es-CO"/>
        </w:rPr>
        <w:t>Apreciado Aprendiz:</w:t>
      </w:r>
    </w:p>
    <w:p w14:paraId="1CA1726C" w14:textId="2B19FD01" w:rsidR="0014160D" w:rsidRPr="0017181B" w:rsidRDefault="00E6683E" w:rsidP="00C265BA">
      <w:pPr>
        <w:spacing w:after="120" w:line="240" w:lineRule="auto"/>
        <w:ind w:right="443"/>
        <w:jc w:val="both"/>
        <w:rPr>
          <w:rFonts w:asciiTheme="minorHAnsi" w:hAnsiTheme="minorHAnsi" w:cstheme="minorHAnsi"/>
          <w:bCs/>
          <w:lang w:val="es-CO"/>
        </w:rPr>
      </w:pPr>
      <w:r w:rsidRPr="0017181B">
        <w:rPr>
          <w:rFonts w:asciiTheme="minorHAnsi" w:hAnsiTheme="minorHAnsi" w:cstheme="minorHAnsi"/>
          <w:bCs/>
          <w:lang w:val="es-CO"/>
        </w:rPr>
        <w:t xml:space="preserve">Por favor responda </w:t>
      </w:r>
      <w:r w:rsidR="007D3F0A" w:rsidRPr="0017181B">
        <w:rPr>
          <w:rFonts w:asciiTheme="minorHAnsi" w:hAnsiTheme="minorHAnsi" w:cstheme="minorHAnsi"/>
          <w:bCs/>
          <w:lang w:val="es-CO"/>
        </w:rPr>
        <w:t>lea la prueba y luego proceda a dar respuesta a cada ítem.  Sólo debe tener lápiz o lapicero, borrador y sacapuntas (si es necesario).  Su instructora, suministrará la prueba.</w:t>
      </w:r>
    </w:p>
    <w:p w14:paraId="1AF1F3FD" w14:textId="76DA5730" w:rsidR="007D3F0A" w:rsidRDefault="007D3F0A" w:rsidP="00C265BA">
      <w:pPr>
        <w:spacing w:after="120" w:line="240" w:lineRule="auto"/>
        <w:ind w:right="443"/>
        <w:jc w:val="both"/>
        <w:rPr>
          <w:rFonts w:asciiTheme="minorHAnsi" w:hAnsiTheme="minorHAnsi" w:cstheme="minorHAnsi"/>
          <w:b/>
          <w:lang w:val="es-CO"/>
        </w:rPr>
      </w:pPr>
    </w:p>
    <w:p w14:paraId="314FC06D" w14:textId="7DF20D39" w:rsidR="00E602D4" w:rsidRPr="00A2426A" w:rsidRDefault="00A2426A" w:rsidP="00C265BA">
      <w:pPr>
        <w:spacing w:after="120" w:line="240" w:lineRule="auto"/>
        <w:ind w:right="443"/>
        <w:jc w:val="both"/>
        <w:rPr>
          <w:rFonts w:asciiTheme="minorHAnsi" w:hAnsiTheme="minorHAnsi" w:cstheme="minorHAnsi"/>
          <w:b/>
          <w:lang w:val="es-CO"/>
        </w:rPr>
      </w:pPr>
      <w:r w:rsidRPr="009D0EB6">
        <w:rPr>
          <w:rFonts w:asciiTheme="minorHAnsi" w:hAnsiTheme="minorHAnsi" w:cstheme="minorHAnsi"/>
          <w:b/>
          <w:highlight w:val="cyan"/>
          <w:lang w:val="es-CO"/>
        </w:rPr>
        <w:t>Preguntas de Opción Múltiple</w:t>
      </w:r>
    </w:p>
    <w:p w14:paraId="668669D6" w14:textId="3288673C" w:rsidR="00A2426A" w:rsidRPr="00E93E89" w:rsidRDefault="00A2426A" w:rsidP="00C57F30">
      <w:pPr>
        <w:pStyle w:val="Prrafodelista"/>
        <w:numPr>
          <w:ilvl w:val="0"/>
          <w:numId w:val="23"/>
        </w:numPr>
        <w:spacing w:after="0" w:line="240" w:lineRule="auto"/>
        <w:rPr>
          <w:rFonts w:asciiTheme="minorHAnsi" w:eastAsia="Times New Roman" w:hAnsiTheme="minorHAnsi" w:cstheme="minorHAnsi"/>
          <w:b/>
          <w:bCs/>
          <w:lang w:val="es-CO" w:eastAsia="es-CO"/>
        </w:rPr>
      </w:pPr>
      <w:r w:rsidRPr="00E93E89">
        <w:rPr>
          <w:rFonts w:asciiTheme="minorHAnsi" w:eastAsia="Times New Roman" w:hAnsiTheme="minorHAnsi" w:cstheme="minorHAnsi"/>
          <w:b/>
          <w:bCs/>
          <w:lang w:val="es-CO" w:eastAsia="es-CO"/>
        </w:rPr>
        <w:t>¿Qué es una base de datos?</w:t>
      </w:r>
    </w:p>
    <w:p w14:paraId="4D971D79" w14:textId="77777777" w:rsidR="00A2426A" w:rsidRPr="00A2426A" w:rsidRDefault="00A2426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A2426A">
        <w:rPr>
          <w:rFonts w:asciiTheme="minorHAnsi" w:eastAsia="Times New Roman" w:hAnsiTheme="minorHAnsi" w:cstheme="minorHAnsi"/>
          <w:lang w:val="es-CO" w:eastAsia="es-CO"/>
        </w:rPr>
        <w:t>a</w:t>
      </w:r>
      <w:r w:rsidRPr="00A22B72">
        <w:rPr>
          <w:rFonts w:asciiTheme="minorHAnsi" w:eastAsia="Times New Roman" w:hAnsiTheme="minorHAnsi" w:cstheme="minorHAnsi"/>
          <w:highlight w:val="yellow"/>
          <w:lang w:val="es-CO" w:eastAsia="es-CO"/>
        </w:rPr>
        <w:t>) Un conjunto de programas para gestionar la información</w:t>
      </w:r>
    </w:p>
    <w:p w14:paraId="2B9B305B" w14:textId="518187A6" w:rsidR="00A2426A" w:rsidRPr="00A2426A" w:rsidRDefault="00C9599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b</w:t>
      </w:r>
      <w:r w:rsidR="00A2426A" w:rsidRPr="00A2426A">
        <w:rPr>
          <w:rFonts w:asciiTheme="minorHAnsi" w:eastAsia="Times New Roman" w:hAnsiTheme="minorHAnsi" w:cstheme="minorHAnsi"/>
          <w:lang w:val="es-CO" w:eastAsia="es-CO"/>
        </w:rPr>
        <w:t>) Un sistema operativo</w:t>
      </w:r>
    </w:p>
    <w:p w14:paraId="1FC50526" w14:textId="6B8719AD" w:rsidR="00C9599A" w:rsidRDefault="00C9599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highlight w:val="yellow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c</w:t>
      </w:r>
      <w:r w:rsidR="00A2426A" w:rsidRPr="00A2426A">
        <w:rPr>
          <w:rFonts w:asciiTheme="minorHAnsi" w:eastAsia="Times New Roman" w:hAnsiTheme="minorHAnsi" w:cstheme="minorHAnsi"/>
          <w:lang w:val="es-CO" w:eastAsia="es-CO"/>
        </w:rPr>
        <w:t>) Una red de computadoras</w:t>
      </w:r>
      <w:r w:rsidRPr="00C9599A">
        <w:rPr>
          <w:rFonts w:asciiTheme="minorHAnsi" w:eastAsia="Times New Roman" w:hAnsiTheme="minorHAnsi" w:cstheme="minorHAnsi"/>
          <w:highlight w:val="yellow"/>
          <w:lang w:val="es-CO" w:eastAsia="es-CO"/>
        </w:rPr>
        <w:t xml:space="preserve"> </w:t>
      </w:r>
    </w:p>
    <w:p w14:paraId="6F9AC197" w14:textId="10FF7D70" w:rsidR="00C9599A" w:rsidRPr="00A2426A" w:rsidRDefault="00C9599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>d) Un conjunto de datos estructurados y accesibles electrónicamente</w:t>
      </w:r>
    </w:p>
    <w:p w14:paraId="7B9AD5D1" w14:textId="1F01ACD4" w:rsidR="00A2426A" w:rsidRDefault="00A2426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</w:p>
    <w:p w14:paraId="177983CE" w14:textId="435C739B" w:rsidR="00A2426A" w:rsidRPr="00A2426A" w:rsidRDefault="00A2426A" w:rsidP="00C57F30">
      <w:pPr>
        <w:spacing w:before="100" w:beforeAutospacing="1" w:after="0" w:line="240" w:lineRule="auto"/>
        <w:rPr>
          <w:rFonts w:asciiTheme="minorHAnsi" w:eastAsia="Times New Roman" w:hAnsiTheme="minorHAnsi" w:cstheme="minorHAnsi"/>
          <w:b/>
          <w:bCs/>
          <w:lang w:val="es-CO" w:eastAsia="es-CO"/>
        </w:rPr>
      </w:pPr>
      <w:r w:rsidRPr="00E93E89">
        <w:rPr>
          <w:rFonts w:asciiTheme="minorHAnsi" w:eastAsia="Times New Roman" w:hAnsiTheme="minorHAnsi" w:cstheme="minorHAnsi"/>
          <w:b/>
          <w:bCs/>
          <w:lang w:val="es-CO" w:eastAsia="es-CO"/>
        </w:rPr>
        <w:t xml:space="preserve">2. </w:t>
      </w:r>
      <w:r w:rsidRPr="00A2426A">
        <w:rPr>
          <w:rFonts w:asciiTheme="minorHAnsi" w:eastAsia="Times New Roman" w:hAnsiTheme="minorHAnsi" w:cstheme="minorHAnsi"/>
          <w:b/>
          <w:bCs/>
          <w:lang w:val="es-CO" w:eastAsia="es-CO"/>
        </w:rPr>
        <w:t>¿Cuál es uno de los objetivos principales de una base de datos?</w:t>
      </w:r>
    </w:p>
    <w:p w14:paraId="2BC23B12" w14:textId="77777777" w:rsidR="00A2426A" w:rsidRPr="00A2426A" w:rsidRDefault="00A2426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A2426A">
        <w:rPr>
          <w:rFonts w:asciiTheme="minorHAnsi" w:eastAsia="Times New Roman" w:hAnsiTheme="minorHAnsi" w:cstheme="minorHAnsi"/>
          <w:lang w:val="es-CO" w:eastAsia="es-CO"/>
        </w:rPr>
        <w:t>a) Aumentar la redundancia de los datos</w:t>
      </w:r>
    </w:p>
    <w:p w14:paraId="5560F515" w14:textId="77777777" w:rsidR="00A2426A" w:rsidRPr="00A2426A" w:rsidRDefault="00A2426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 xml:space="preserve">b) </w:t>
      </w:r>
      <w:r w:rsidRPr="00A22B72">
        <w:rPr>
          <w:rFonts w:asciiTheme="minorHAnsi" w:eastAsia="Times New Roman" w:hAnsiTheme="minorHAnsi" w:cstheme="minorHAnsi"/>
          <w:highlight w:val="yellow"/>
          <w:lang w:val="es-CO" w:eastAsia="es-CO"/>
        </w:rPr>
        <w:t>Disponer de datos para ser compartidos por diferentes usuarios y aplicaciones</w:t>
      </w:r>
    </w:p>
    <w:p w14:paraId="03A714C7" w14:textId="77777777" w:rsidR="00A2426A" w:rsidRPr="00A2426A" w:rsidRDefault="00A2426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A2426A">
        <w:rPr>
          <w:rFonts w:asciiTheme="minorHAnsi" w:eastAsia="Times New Roman" w:hAnsiTheme="minorHAnsi" w:cstheme="minorHAnsi"/>
          <w:lang w:val="es-CO" w:eastAsia="es-CO"/>
        </w:rPr>
        <w:t>c) Almacenar datos en diferentes formatos</w:t>
      </w:r>
    </w:p>
    <w:p w14:paraId="3BD4CA38" w14:textId="102F8390" w:rsidR="00A2426A" w:rsidRDefault="00A2426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A2426A">
        <w:rPr>
          <w:rFonts w:asciiTheme="minorHAnsi" w:eastAsia="Times New Roman" w:hAnsiTheme="minorHAnsi" w:cstheme="minorHAnsi"/>
          <w:lang w:val="es-CO" w:eastAsia="es-CO"/>
        </w:rPr>
        <w:t>d) Eliminar todas las relaciones entre los datos</w:t>
      </w:r>
    </w:p>
    <w:p w14:paraId="09D6EBFB" w14:textId="1527A64C" w:rsidR="00C57F30" w:rsidRDefault="00C57F30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</w:p>
    <w:p w14:paraId="2D23683C" w14:textId="77777777" w:rsidR="00C57F30" w:rsidRPr="00A2426A" w:rsidRDefault="00C57F30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</w:p>
    <w:p w14:paraId="39BD96F3" w14:textId="55003CF9" w:rsidR="00A2426A" w:rsidRPr="00E93E89" w:rsidRDefault="00A2426A" w:rsidP="00C57F30">
      <w:pPr>
        <w:pStyle w:val="Prrafodelista"/>
        <w:numPr>
          <w:ilvl w:val="0"/>
          <w:numId w:val="30"/>
        </w:numPr>
        <w:spacing w:after="0" w:line="240" w:lineRule="auto"/>
        <w:rPr>
          <w:rFonts w:asciiTheme="minorHAnsi" w:eastAsia="Times New Roman" w:hAnsiTheme="minorHAnsi" w:cstheme="minorHAnsi"/>
          <w:b/>
          <w:bCs/>
          <w:lang w:val="es-CO" w:eastAsia="es-CO"/>
        </w:rPr>
      </w:pPr>
      <w:r w:rsidRPr="00E93E89">
        <w:rPr>
          <w:rFonts w:asciiTheme="minorHAnsi" w:eastAsia="Times New Roman" w:hAnsiTheme="minorHAnsi" w:cstheme="minorHAnsi"/>
          <w:b/>
          <w:bCs/>
          <w:lang w:val="es-CO" w:eastAsia="es-CO"/>
        </w:rPr>
        <w:t>¿Qué es la integridad de datos?</w:t>
      </w:r>
    </w:p>
    <w:p w14:paraId="5C15D8EE" w14:textId="27C007A9" w:rsidR="00C9599A" w:rsidRPr="00C57F30" w:rsidRDefault="00C9599A" w:rsidP="00C57F30">
      <w:pPr>
        <w:pStyle w:val="Prrafodelista"/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 xml:space="preserve">a) </w:t>
      </w:r>
      <w:r w:rsidRPr="00A22B72">
        <w:rPr>
          <w:rFonts w:asciiTheme="minorHAnsi" w:eastAsia="Times New Roman" w:hAnsiTheme="minorHAnsi" w:cstheme="minorHAnsi"/>
          <w:highlight w:val="yellow"/>
          <w:lang w:val="es-CO" w:eastAsia="es-CO"/>
        </w:rPr>
        <w:t>La exactitud y fiabilidad de los datos</w:t>
      </w:r>
    </w:p>
    <w:p w14:paraId="3954BF32" w14:textId="53CF8748" w:rsidR="00A2426A" w:rsidRPr="00A2426A" w:rsidRDefault="00C9599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>b</w:t>
      </w:r>
      <w:r w:rsidR="00A2426A" w:rsidRPr="00C57F30">
        <w:rPr>
          <w:rFonts w:asciiTheme="minorHAnsi" w:eastAsia="Times New Roman" w:hAnsiTheme="minorHAnsi" w:cstheme="minorHAnsi"/>
          <w:lang w:val="es-CO" w:eastAsia="es-CO"/>
        </w:rPr>
        <w:t>) La capacidad de acceder a los datos rápidamente</w:t>
      </w:r>
    </w:p>
    <w:p w14:paraId="0A58FAB2" w14:textId="77777777" w:rsidR="00A2426A" w:rsidRPr="00A2426A" w:rsidRDefault="00A2426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A2426A">
        <w:rPr>
          <w:rFonts w:asciiTheme="minorHAnsi" w:eastAsia="Times New Roman" w:hAnsiTheme="minorHAnsi" w:cstheme="minorHAnsi"/>
          <w:lang w:val="es-CO" w:eastAsia="es-CO"/>
        </w:rPr>
        <w:t>c) La redundancia de los datos</w:t>
      </w:r>
    </w:p>
    <w:p w14:paraId="12963E49" w14:textId="26A32561" w:rsidR="00A2426A" w:rsidRPr="00E93E89" w:rsidRDefault="00A2426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A2426A">
        <w:rPr>
          <w:rFonts w:asciiTheme="minorHAnsi" w:eastAsia="Times New Roman" w:hAnsiTheme="minorHAnsi" w:cstheme="minorHAnsi"/>
          <w:lang w:val="es-CO" w:eastAsia="es-CO"/>
        </w:rPr>
        <w:t>d) El tamaño de la base de datos</w:t>
      </w:r>
    </w:p>
    <w:p w14:paraId="5BDDBC06" w14:textId="64831E73" w:rsidR="00C9599A" w:rsidRPr="00E93E89" w:rsidRDefault="00C9599A" w:rsidP="00C9599A">
      <w:pPr>
        <w:spacing w:after="0" w:line="240" w:lineRule="auto"/>
        <w:rPr>
          <w:rFonts w:asciiTheme="minorHAnsi" w:eastAsia="Times New Roman" w:hAnsiTheme="minorHAnsi" w:cstheme="minorHAnsi"/>
          <w:lang w:val="es-CO" w:eastAsia="es-CO"/>
        </w:rPr>
      </w:pPr>
    </w:p>
    <w:p w14:paraId="21099610" w14:textId="77777777" w:rsidR="00C9599A" w:rsidRPr="00E93E89" w:rsidRDefault="00C9599A" w:rsidP="00C57F30">
      <w:pPr>
        <w:pStyle w:val="Prrafodelista"/>
        <w:numPr>
          <w:ilvl w:val="0"/>
          <w:numId w:val="30"/>
        </w:numPr>
        <w:spacing w:before="100" w:beforeAutospacing="1" w:after="0" w:line="240" w:lineRule="auto"/>
        <w:rPr>
          <w:rFonts w:asciiTheme="minorHAnsi" w:eastAsia="Times New Roman" w:hAnsiTheme="minorHAnsi" w:cstheme="minorHAnsi"/>
          <w:b/>
          <w:bCs/>
          <w:lang w:val="es-CO" w:eastAsia="es-CO"/>
        </w:rPr>
      </w:pPr>
      <w:r w:rsidRPr="00E93E89">
        <w:rPr>
          <w:rFonts w:asciiTheme="minorHAnsi" w:eastAsia="Times New Roman" w:hAnsiTheme="minorHAnsi" w:cstheme="minorHAnsi"/>
          <w:b/>
          <w:bCs/>
          <w:lang w:val="es-CO" w:eastAsia="es-CO"/>
        </w:rPr>
        <w:t>¿Cuál es una ventaja de utilizar una base de datos relacional?</w:t>
      </w:r>
    </w:p>
    <w:p w14:paraId="07CEAF58" w14:textId="418DE6E9" w:rsidR="00C9599A" w:rsidRPr="00E93E89" w:rsidRDefault="00C9599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9599A">
        <w:rPr>
          <w:rFonts w:asciiTheme="minorHAnsi" w:eastAsia="Times New Roman" w:hAnsiTheme="minorHAnsi" w:cstheme="minorHAnsi"/>
          <w:lang w:val="es-CO" w:eastAsia="es-CO"/>
        </w:rPr>
        <w:t>a) Almacena datos en formato no estructurado</w:t>
      </w:r>
    </w:p>
    <w:p w14:paraId="6673201B" w14:textId="45BD4FC3" w:rsidR="00C9599A" w:rsidRPr="00C9599A" w:rsidRDefault="00C9599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E93E89">
        <w:rPr>
          <w:rFonts w:asciiTheme="minorHAnsi" w:eastAsia="Times New Roman" w:hAnsiTheme="minorHAnsi" w:cstheme="minorHAnsi"/>
          <w:lang w:val="es-CO" w:eastAsia="es-CO"/>
        </w:rPr>
        <w:t>b</w:t>
      </w:r>
      <w:r w:rsidRPr="00C9599A">
        <w:rPr>
          <w:rFonts w:asciiTheme="minorHAnsi" w:eastAsia="Times New Roman" w:hAnsiTheme="minorHAnsi" w:cstheme="minorHAnsi"/>
          <w:lang w:val="es-CO" w:eastAsia="es-CO"/>
        </w:rPr>
        <w:t>) No necesita mantenimiento</w:t>
      </w:r>
    </w:p>
    <w:p w14:paraId="1F297A0B" w14:textId="30A69824" w:rsidR="00C9599A" w:rsidRPr="00C57F30" w:rsidRDefault="00C9599A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 xml:space="preserve">c) </w:t>
      </w:r>
      <w:r w:rsidRPr="00DB44A2">
        <w:rPr>
          <w:rFonts w:asciiTheme="minorHAnsi" w:eastAsia="Times New Roman" w:hAnsiTheme="minorHAnsi" w:cstheme="minorHAnsi"/>
          <w:highlight w:val="yellow"/>
          <w:lang w:val="es-CO" w:eastAsia="es-CO"/>
        </w:rPr>
        <w:t>Permite consultas complejas mediante SQL</w:t>
      </w:r>
    </w:p>
    <w:p w14:paraId="0D1E3AF8" w14:textId="7C8E085F" w:rsidR="00A22B72" w:rsidRDefault="00C9599A" w:rsidP="00A22B72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>d) No requiere definir relaciones entre los datos</w:t>
      </w:r>
    </w:p>
    <w:p w14:paraId="08C14AF5" w14:textId="77777777" w:rsidR="00C57F30" w:rsidRDefault="00C57F30" w:rsidP="00C57F30">
      <w:pPr>
        <w:spacing w:after="0" w:line="240" w:lineRule="auto"/>
        <w:rPr>
          <w:rFonts w:asciiTheme="minorHAnsi" w:eastAsia="Times New Roman" w:hAnsiTheme="minorHAnsi" w:cstheme="minorHAnsi"/>
          <w:lang w:val="es-CO" w:eastAsia="es-CO"/>
        </w:rPr>
      </w:pPr>
    </w:p>
    <w:p w14:paraId="5373CE31" w14:textId="0119D405" w:rsidR="00E93E89" w:rsidRPr="00C57F30" w:rsidRDefault="00E93E89" w:rsidP="00C57F30">
      <w:pPr>
        <w:pStyle w:val="Prrafodelista"/>
        <w:numPr>
          <w:ilvl w:val="0"/>
          <w:numId w:val="30"/>
        </w:numPr>
        <w:spacing w:before="100" w:beforeAutospacing="1" w:after="0" w:line="240" w:lineRule="auto"/>
        <w:rPr>
          <w:rFonts w:asciiTheme="minorHAnsi" w:eastAsia="Times New Roman" w:hAnsiTheme="minorHAnsi" w:cstheme="minorHAnsi"/>
          <w:lang w:val="es-CO" w:eastAsia="es-CO"/>
        </w:rPr>
      </w:pPr>
      <w:r w:rsidRPr="00E93E89">
        <w:rPr>
          <w:rFonts w:asciiTheme="minorHAnsi" w:eastAsia="Times New Roman" w:hAnsiTheme="minorHAnsi" w:cstheme="minorHAnsi"/>
          <w:b/>
          <w:bCs/>
          <w:lang w:val="es-CO" w:eastAsia="es-CO"/>
        </w:rPr>
        <w:t>¿Qué es una transa</w:t>
      </w:r>
      <w:r w:rsidRPr="00C57F30">
        <w:rPr>
          <w:rFonts w:asciiTheme="minorHAnsi" w:eastAsia="Times New Roman" w:hAnsiTheme="minorHAnsi" w:cstheme="minorHAnsi"/>
          <w:b/>
          <w:bCs/>
          <w:lang w:val="es-CO" w:eastAsia="es-CO"/>
        </w:rPr>
        <w:t>cción en una base de datos?</w:t>
      </w:r>
    </w:p>
    <w:p w14:paraId="1CBA0F49" w14:textId="7464F931" w:rsidR="00E93E89" w:rsidRPr="00C57F30" w:rsidRDefault="00E93E89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 xml:space="preserve">a) </w:t>
      </w:r>
      <w:r w:rsidRPr="00A22B72">
        <w:rPr>
          <w:rFonts w:asciiTheme="minorHAnsi" w:eastAsia="Times New Roman" w:hAnsiTheme="minorHAnsi" w:cstheme="minorHAnsi"/>
          <w:highlight w:val="yellow"/>
          <w:lang w:val="es-CO" w:eastAsia="es-CO"/>
        </w:rPr>
        <w:t>Un conjunto de operaciones que deben realizarse en su totalidad o no realizarse en absoluto.</w:t>
      </w:r>
    </w:p>
    <w:p w14:paraId="28E9230F" w14:textId="2B27C1ED" w:rsidR="00E93E89" w:rsidRPr="00E93E89" w:rsidRDefault="00E93E89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>b) Una consulta simple a la base de datos.</w:t>
      </w:r>
    </w:p>
    <w:p w14:paraId="12F2D17D" w14:textId="5F4AB426" w:rsidR="00E93E89" w:rsidRPr="00E93E89" w:rsidRDefault="00E93E89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c</w:t>
      </w:r>
      <w:r w:rsidRPr="00E93E89">
        <w:rPr>
          <w:rFonts w:asciiTheme="minorHAnsi" w:eastAsia="Times New Roman" w:hAnsiTheme="minorHAnsi" w:cstheme="minorHAnsi"/>
          <w:lang w:val="es-CO" w:eastAsia="es-CO"/>
        </w:rPr>
        <w:t>) Una operación de actualización de un solo registro.</w:t>
      </w:r>
    </w:p>
    <w:p w14:paraId="085B767D" w14:textId="795F5875" w:rsidR="00E93E89" w:rsidRPr="00E93E89" w:rsidRDefault="00E93E89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d</w:t>
      </w:r>
      <w:r w:rsidRPr="00E93E89">
        <w:rPr>
          <w:rFonts w:asciiTheme="minorHAnsi" w:eastAsia="Times New Roman" w:hAnsiTheme="minorHAnsi" w:cstheme="minorHAnsi"/>
          <w:lang w:val="es-CO" w:eastAsia="es-CO"/>
        </w:rPr>
        <w:t>) Un proceso para eliminar datos.</w:t>
      </w:r>
    </w:p>
    <w:p w14:paraId="1968DF9F" w14:textId="77777777" w:rsidR="00E93E89" w:rsidRPr="00E93E89" w:rsidRDefault="00E93E89" w:rsidP="00C57F30">
      <w:pPr>
        <w:pStyle w:val="Prrafodelista"/>
        <w:numPr>
          <w:ilvl w:val="0"/>
          <w:numId w:val="30"/>
        </w:numPr>
        <w:spacing w:before="100" w:beforeAutospacing="1" w:after="0" w:line="240" w:lineRule="auto"/>
        <w:rPr>
          <w:rFonts w:asciiTheme="minorHAnsi" w:eastAsia="Times New Roman" w:hAnsiTheme="minorHAnsi" w:cstheme="minorHAnsi"/>
          <w:lang w:val="es-CO" w:eastAsia="es-CO"/>
        </w:rPr>
      </w:pPr>
      <w:r w:rsidRPr="00E93E89">
        <w:rPr>
          <w:rFonts w:asciiTheme="minorHAnsi" w:eastAsia="Times New Roman" w:hAnsiTheme="minorHAnsi" w:cstheme="minorHAnsi"/>
          <w:b/>
          <w:bCs/>
          <w:lang w:val="es-CO" w:eastAsia="es-CO"/>
        </w:rPr>
        <w:lastRenderedPageBreak/>
        <w:t>¿Cuál es una característica de una llave primaria?</w:t>
      </w:r>
    </w:p>
    <w:p w14:paraId="67578A03" w14:textId="09D0C187" w:rsidR="00E93E89" w:rsidRPr="00E93E89" w:rsidRDefault="00E93E89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a</w:t>
      </w:r>
      <w:r w:rsidRPr="00E93E89">
        <w:rPr>
          <w:rFonts w:asciiTheme="minorHAnsi" w:eastAsia="Times New Roman" w:hAnsiTheme="minorHAnsi" w:cstheme="minorHAnsi"/>
          <w:lang w:val="es-CO" w:eastAsia="es-CO"/>
        </w:rPr>
        <w:t>) Puede contener valores NULL.</w:t>
      </w:r>
    </w:p>
    <w:p w14:paraId="24567839" w14:textId="2E819FF4" w:rsidR="00E93E89" w:rsidRPr="00C57F30" w:rsidRDefault="00E93E89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>b) Puede cambiar frecuentemente.</w:t>
      </w:r>
    </w:p>
    <w:p w14:paraId="244EE219" w14:textId="24688DDD" w:rsidR="00E93E89" w:rsidRPr="00C57F30" w:rsidRDefault="00E93E89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 xml:space="preserve">c) </w:t>
      </w:r>
      <w:r w:rsidRPr="00A22B72">
        <w:rPr>
          <w:rFonts w:asciiTheme="minorHAnsi" w:eastAsia="Times New Roman" w:hAnsiTheme="minorHAnsi" w:cstheme="minorHAnsi"/>
          <w:highlight w:val="yellow"/>
          <w:lang w:val="es-CO" w:eastAsia="es-CO"/>
        </w:rPr>
        <w:t>Debe ser única.</w:t>
      </w:r>
    </w:p>
    <w:p w14:paraId="0144A630" w14:textId="447A04AE" w:rsidR="00E93E89" w:rsidRPr="00E93E89" w:rsidRDefault="00E93E89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>d) No necesita ser indexada.</w:t>
      </w:r>
    </w:p>
    <w:p w14:paraId="1D0F3B43" w14:textId="77777777" w:rsidR="00E93E89" w:rsidRPr="00E93E89" w:rsidRDefault="00E93E89" w:rsidP="00C57F30">
      <w:pPr>
        <w:pStyle w:val="Prrafodelista"/>
        <w:numPr>
          <w:ilvl w:val="0"/>
          <w:numId w:val="30"/>
        </w:numPr>
        <w:spacing w:before="100" w:beforeAutospacing="1" w:after="0" w:line="240" w:lineRule="auto"/>
        <w:rPr>
          <w:rFonts w:asciiTheme="minorHAnsi" w:eastAsia="Times New Roman" w:hAnsiTheme="minorHAnsi" w:cstheme="minorHAnsi"/>
          <w:lang w:val="es-CO" w:eastAsia="es-CO"/>
        </w:rPr>
      </w:pPr>
      <w:r w:rsidRPr="00E93E89">
        <w:rPr>
          <w:rFonts w:asciiTheme="minorHAnsi" w:eastAsia="Times New Roman" w:hAnsiTheme="minorHAnsi" w:cstheme="minorHAnsi"/>
          <w:b/>
          <w:bCs/>
          <w:lang w:val="es-CO" w:eastAsia="es-CO"/>
        </w:rPr>
        <w:t>¿Qué propiedad asegura que una vez que una transacción se ha confirmado, sus cambios deben persistir permanentemente?</w:t>
      </w:r>
    </w:p>
    <w:p w14:paraId="6C613D73" w14:textId="6178B6D0" w:rsidR="00E93E89" w:rsidRPr="00E93E89" w:rsidRDefault="00E93E89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a</w:t>
      </w:r>
      <w:r w:rsidRPr="00E93E89">
        <w:rPr>
          <w:rFonts w:asciiTheme="minorHAnsi" w:eastAsia="Times New Roman" w:hAnsiTheme="minorHAnsi" w:cstheme="minorHAnsi"/>
          <w:lang w:val="es-CO" w:eastAsia="es-CO"/>
        </w:rPr>
        <w:t>) Atomicidad</w:t>
      </w:r>
    </w:p>
    <w:p w14:paraId="697F42E3" w14:textId="75447DD5" w:rsidR="00E93E89" w:rsidRPr="00E93E89" w:rsidRDefault="00E93E89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b</w:t>
      </w:r>
      <w:r w:rsidRPr="00E93E89">
        <w:rPr>
          <w:rFonts w:asciiTheme="minorHAnsi" w:eastAsia="Times New Roman" w:hAnsiTheme="minorHAnsi" w:cstheme="minorHAnsi"/>
          <w:lang w:val="es-CO" w:eastAsia="es-CO"/>
        </w:rPr>
        <w:t>) Consistencia</w:t>
      </w:r>
    </w:p>
    <w:p w14:paraId="5235DDB3" w14:textId="0C73DDB9" w:rsidR="00E93E89" w:rsidRPr="00C57F30" w:rsidRDefault="00E93E89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>c) Aislamiento</w:t>
      </w:r>
    </w:p>
    <w:p w14:paraId="7786F0B1" w14:textId="2D6A2776" w:rsidR="00E93E89" w:rsidRPr="00E93E89" w:rsidRDefault="00E93E89" w:rsidP="00C57F30">
      <w:pPr>
        <w:spacing w:after="0" w:line="240" w:lineRule="auto"/>
        <w:ind w:left="360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 xml:space="preserve">d) </w:t>
      </w:r>
      <w:r w:rsidRPr="00DB44A2">
        <w:rPr>
          <w:rFonts w:asciiTheme="minorHAnsi" w:eastAsia="Times New Roman" w:hAnsiTheme="minorHAnsi" w:cstheme="minorHAnsi"/>
          <w:highlight w:val="yellow"/>
          <w:lang w:val="es-CO" w:eastAsia="es-CO"/>
        </w:rPr>
        <w:t>Durabilidad</w:t>
      </w:r>
    </w:p>
    <w:p w14:paraId="322EC8FE" w14:textId="77777777" w:rsidR="00E93E89" w:rsidRPr="00C9599A" w:rsidRDefault="00E93E89" w:rsidP="00E93E89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lang w:val="es-CO" w:eastAsia="es-CO"/>
        </w:rPr>
      </w:pPr>
    </w:p>
    <w:p w14:paraId="2EB20FF4" w14:textId="74E01721" w:rsidR="00A2426A" w:rsidRDefault="00A2426A" w:rsidP="00C265BA">
      <w:pPr>
        <w:spacing w:after="120" w:line="240" w:lineRule="auto"/>
        <w:ind w:right="443"/>
        <w:jc w:val="both"/>
        <w:rPr>
          <w:b/>
          <w:bCs/>
        </w:rPr>
      </w:pPr>
      <w:r w:rsidRPr="00B05500">
        <w:rPr>
          <w:b/>
          <w:bCs/>
          <w:highlight w:val="cyan"/>
        </w:rPr>
        <w:t>Verdadero o Falso</w:t>
      </w:r>
    </w:p>
    <w:p w14:paraId="32F15EAB" w14:textId="1277EB9E" w:rsidR="00A2426A" w:rsidRPr="00C57F30" w:rsidRDefault="00A2426A" w:rsidP="00F02A2B">
      <w:pPr>
        <w:pStyle w:val="Prrafodelista"/>
        <w:numPr>
          <w:ilvl w:val="0"/>
          <w:numId w:val="30"/>
        </w:numPr>
        <w:spacing w:after="0" w:line="240" w:lineRule="auto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A2426A">
        <w:rPr>
          <w:rFonts w:asciiTheme="minorHAnsi" w:eastAsia="Times New Roman" w:hAnsiTheme="minorHAnsi" w:cstheme="minorHAnsi"/>
          <w:lang w:val="es-CO" w:eastAsia="es-CO"/>
        </w:rPr>
        <w:t xml:space="preserve">La atomicidad en una transacción de base de datos asegura que las operaciones se realicen completamente o no se realicen en </w:t>
      </w:r>
      <w:r w:rsidRPr="00C57F30">
        <w:rPr>
          <w:rFonts w:asciiTheme="minorHAnsi" w:eastAsia="Times New Roman" w:hAnsiTheme="minorHAnsi" w:cstheme="minorHAnsi"/>
          <w:lang w:val="es-CO" w:eastAsia="es-CO"/>
        </w:rPr>
        <w:t>absoluto. (</w:t>
      </w:r>
      <w:r w:rsidRPr="00C47A6D">
        <w:rPr>
          <w:rFonts w:asciiTheme="minorHAnsi" w:eastAsia="Times New Roman" w:hAnsiTheme="minorHAnsi" w:cstheme="minorHAnsi"/>
          <w:highlight w:val="yellow"/>
          <w:lang w:val="es-CO" w:eastAsia="es-CO"/>
        </w:rPr>
        <w:t>V</w:t>
      </w:r>
      <w:r w:rsidRPr="00C57F30">
        <w:rPr>
          <w:rFonts w:asciiTheme="minorHAnsi" w:eastAsia="Times New Roman" w:hAnsiTheme="minorHAnsi" w:cstheme="minorHAnsi"/>
          <w:lang w:val="es-CO" w:eastAsia="es-CO"/>
        </w:rPr>
        <w:t>/F)</w:t>
      </w:r>
    </w:p>
    <w:p w14:paraId="1D96D17C" w14:textId="77777777" w:rsidR="00A2426A" w:rsidRPr="00C57F30" w:rsidRDefault="00A2426A" w:rsidP="00F02A2B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</w:p>
    <w:p w14:paraId="70C983EF" w14:textId="3DEF47A8" w:rsidR="00A2426A" w:rsidRPr="00C57F30" w:rsidRDefault="00A2426A" w:rsidP="00F02A2B">
      <w:pPr>
        <w:pStyle w:val="Prrafodelista"/>
        <w:numPr>
          <w:ilvl w:val="0"/>
          <w:numId w:val="30"/>
        </w:numPr>
        <w:spacing w:after="0" w:line="240" w:lineRule="auto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>Una llave primaria puede contener valores NULL. (V/</w:t>
      </w:r>
      <w:r w:rsidRPr="00A22B72">
        <w:rPr>
          <w:rFonts w:asciiTheme="minorHAnsi" w:eastAsia="Times New Roman" w:hAnsiTheme="minorHAnsi" w:cstheme="minorHAnsi"/>
          <w:highlight w:val="yellow"/>
          <w:lang w:val="es-CO" w:eastAsia="es-CO"/>
        </w:rPr>
        <w:t>F</w:t>
      </w:r>
      <w:r w:rsidRPr="00C57F30">
        <w:rPr>
          <w:rFonts w:asciiTheme="minorHAnsi" w:eastAsia="Times New Roman" w:hAnsiTheme="minorHAnsi" w:cstheme="minorHAnsi"/>
          <w:lang w:val="es-CO" w:eastAsia="es-CO"/>
        </w:rPr>
        <w:t>)</w:t>
      </w:r>
    </w:p>
    <w:p w14:paraId="5CB39AA0" w14:textId="77777777" w:rsidR="00A2426A" w:rsidRPr="00C57F30" w:rsidRDefault="00A2426A" w:rsidP="00F02A2B">
      <w:pPr>
        <w:pStyle w:val="Prrafodelista"/>
        <w:jc w:val="both"/>
        <w:rPr>
          <w:rFonts w:asciiTheme="minorHAnsi" w:eastAsia="Times New Roman" w:hAnsiTheme="minorHAnsi" w:cstheme="minorHAnsi"/>
          <w:lang w:val="es-CO" w:eastAsia="es-CO"/>
        </w:rPr>
      </w:pPr>
    </w:p>
    <w:p w14:paraId="53E444CC" w14:textId="349FAA5F" w:rsidR="00A2426A" w:rsidRPr="00C57F30" w:rsidRDefault="00A2426A" w:rsidP="00F02A2B">
      <w:pPr>
        <w:pStyle w:val="Prrafodelista"/>
        <w:numPr>
          <w:ilvl w:val="0"/>
          <w:numId w:val="30"/>
        </w:numPr>
        <w:spacing w:after="120" w:line="240" w:lineRule="auto"/>
        <w:ind w:right="443"/>
        <w:jc w:val="both"/>
        <w:rPr>
          <w:rFonts w:asciiTheme="minorHAnsi" w:hAnsiTheme="minorHAnsi" w:cstheme="minorHAnsi"/>
          <w:lang w:val="es-CO"/>
        </w:rPr>
      </w:pPr>
      <w:r w:rsidRPr="00C57F30">
        <w:rPr>
          <w:rFonts w:asciiTheme="minorHAnsi" w:eastAsia="Times New Roman" w:hAnsiTheme="minorHAnsi" w:cstheme="minorHAnsi"/>
          <w:lang w:val="es-CO" w:eastAsia="es-CO"/>
        </w:rPr>
        <w:t>La veracidad es una propiedad del Big Data que se refiere a la velocidad con la que los datos son creados y procesados. (V/</w:t>
      </w:r>
      <w:r w:rsidRPr="00C47A6D">
        <w:rPr>
          <w:rFonts w:asciiTheme="minorHAnsi" w:eastAsia="Times New Roman" w:hAnsiTheme="minorHAnsi" w:cstheme="minorHAnsi"/>
          <w:highlight w:val="yellow"/>
          <w:lang w:val="es-CO" w:eastAsia="es-CO"/>
        </w:rPr>
        <w:t>F</w:t>
      </w:r>
      <w:r w:rsidRPr="00C57F30">
        <w:rPr>
          <w:rFonts w:asciiTheme="minorHAnsi" w:eastAsia="Times New Roman" w:hAnsiTheme="minorHAnsi" w:cstheme="minorHAnsi"/>
          <w:lang w:val="es-CO" w:eastAsia="es-CO"/>
        </w:rPr>
        <w:t>)</w:t>
      </w:r>
    </w:p>
    <w:p w14:paraId="0261375F" w14:textId="77777777" w:rsidR="00C9599A" w:rsidRPr="00C57F30" w:rsidRDefault="00C9599A" w:rsidP="00F02A2B">
      <w:pPr>
        <w:pStyle w:val="Prrafodelista"/>
        <w:jc w:val="both"/>
        <w:rPr>
          <w:rFonts w:asciiTheme="minorHAnsi" w:hAnsiTheme="minorHAnsi" w:cstheme="minorHAnsi"/>
          <w:lang w:val="es-CO"/>
        </w:rPr>
      </w:pPr>
    </w:p>
    <w:p w14:paraId="5AEC23EB" w14:textId="77777777" w:rsidR="00222B1C" w:rsidRPr="00C57F30" w:rsidRDefault="00C9599A" w:rsidP="00222B1C">
      <w:pPr>
        <w:pStyle w:val="Prrafodelista"/>
        <w:numPr>
          <w:ilvl w:val="0"/>
          <w:numId w:val="30"/>
        </w:numPr>
        <w:spacing w:after="120" w:line="240" w:lineRule="auto"/>
        <w:ind w:right="443"/>
        <w:jc w:val="both"/>
        <w:rPr>
          <w:rFonts w:asciiTheme="minorHAnsi" w:hAnsiTheme="minorHAnsi" w:cstheme="minorHAnsi"/>
          <w:lang w:val="es-CO"/>
        </w:rPr>
      </w:pPr>
      <w:r w:rsidRPr="00C57F30">
        <w:t>Una tabla en una base de datos relacional puede no tener ninguna llave primaria. (V/</w:t>
      </w:r>
      <w:r w:rsidRPr="00A22B72">
        <w:rPr>
          <w:highlight w:val="yellow"/>
        </w:rPr>
        <w:t>F</w:t>
      </w:r>
      <w:r w:rsidRPr="00C57F30">
        <w:t>)</w:t>
      </w:r>
    </w:p>
    <w:p w14:paraId="302ADEFD" w14:textId="77777777" w:rsidR="00222B1C" w:rsidRPr="00C57F30" w:rsidRDefault="00222B1C" w:rsidP="00222B1C">
      <w:pPr>
        <w:pStyle w:val="Prrafodelista"/>
      </w:pPr>
    </w:p>
    <w:p w14:paraId="5D258EE0" w14:textId="2D5D63D5" w:rsidR="00C9599A" w:rsidRPr="00C57F30" w:rsidRDefault="00222B1C" w:rsidP="00222B1C">
      <w:pPr>
        <w:pStyle w:val="Prrafodelista"/>
        <w:numPr>
          <w:ilvl w:val="0"/>
          <w:numId w:val="30"/>
        </w:numPr>
        <w:spacing w:after="120" w:line="240" w:lineRule="auto"/>
        <w:ind w:right="443"/>
        <w:jc w:val="both"/>
        <w:rPr>
          <w:rFonts w:asciiTheme="minorHAnsi" w:hAnsiTheme="minorHAnsi" w:cstheme="minorHAnsi"/>
          <w:lang w:val="es-CO"/>
        </w:rPr>
      </w:pPr>
      <w:r w:rsidRPr="00C57F30">
        <w:t xml:space="preserve">Un atributo es una característica o propiedad que describe una entidad en particular.  </w:t>
      </w:r>
      <w:r w:rsidRPr="00C57F30">
        <w:rPr>
          <w:rFonts w:asciiTheme="minorHAnsi" w:eastAsia="Times New Roman" w:hAnsiTheme="minorHAnsi" w:cstheme="minorHAnsi"/>
          <w:lang w:val="es-CO" w:eastAsia="es-CO"/>
        </w:rPr>
        <w:t>(</w:t>
      </w:r>
      <w:r w:rsidRPr="00A22B72">
        <w:rPr>
          <w:rFonts w:asciiTheme="minorHAnsi" w:eastAsia="Times New Roman" w:hAnsiTheme="minorHAnsi" w:cstheme="minorHAnsi"/>
          <w:highlight w:val="yellow"/>
          <w:lang w:val="es-CO" w:eastAsia="es-CO"/>
        </w:rPr>
        <w:t>V</w:t>
      </w:r>
      <w:r w:rsidRPr="00C57F30">
        <w:rPr>
          <w:rFonts w:asciiTheme="minorHAnsi" w:eastAsia="Times New Roman" w:hAnsiTheme="minorHAnsi" w:cstheme="minorHAnsi"/>
          <w:lang w:val="es-CO" w:eastAsia="es-CO"/>
        </w:rPr>
        <w:t>/F)</w:t>
      </w:r>
    </w:p>
    <w:p w14:paraId="0B65D83F" w14:textId="1F36CAF6" w:rsidR="00C9599A" w:rsidRDefault="00C9599A" w:rsidP="00C9599A">
      <w:pPr>
        <w:pStyle w:val="Prrafodelista"/>
        <w:spacing w:after="120" w:line="240" w:lineRule="auto"/>
        <w:ind w:left="360" w:right="443"/>
        <w:jc w:val="both"/>
        <w:rPr>
          <w:rFonts w:asciiTheme="minorHAnsi" w:hAnsiTheme="minorHAnsi" w:cstheme="minorHAnsi"/>
          <w:lang w:val="es-CO"/>
        </w:rPr>
      </w:pPr>
    </w:p>
    <w:p w14:paraId="1414F35F" w14:textId="77777777" w:rsidR="00C57F30" w:rsidRPr="00A2426A" w:rsidRDefault="00C57F30" w:rsidP="00C9599A">
      <w:pPr>
        <w:pStyle w:val="Prrafodelista"/>
        <w:spacing w:after="120" w:line="240" w:lineRule="auto"/>
        <w:ind w:left="360" w:right="443"/>
        <w:jc w:val="both"/>
        <w:rPr>
          <w:rFonts w:asciiTheme="minorHAnsi" w:hAnsiTheme="minorHAnsi" w:cstheme="minorHAnsi"/>
          <w:lang w:val="es-CO"/>
        </w:rPr>
      </w:pPr>
    </w:p>
    <w:p w14:paraId="3C0ED731" w14:textId="6C890D42" w:rsidR="00A2426A" w:rsidRPr="00A2426A" w:rsidRDefault="00A2426A" w:rsidP="00A2426A">
      <w:pPr>
        <w:rPr>
          <w:b/>
          <w:bCs/>
        </w:rPr>
      </w:pPr>
      <w:r w:rsidRPr="00B05500">
        <w:rPr>
          <w:b/>
          <w:bCs/>
          <w:highlight w:val="cyan"/>
        </w:rPr>
        <w:t>Preguntas de Respuesta Corta</w:t>
      </w:r>
    </w:p>
    <w:p w14:paraId="0BE46151" w14:textId="6FE41DBE" w:rsidR="00A2426A" w:rsidRDefault="00A2426A" w:rsidP="00FF6D0F">
      <w:pPr>
        <w:pStyle w:val="Prrafodelista"/>
        <w:numPr>
          <w:ilvl w:val="0"/>
          <w:numId w:val="30"/>
        </w:numPr>
        <w:spacing w:after="0" w:line="240" w:lineRule="auto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A2426A">
        <w:rPr>
          <w:rFonts w:asciiTheme="minorHAnsi" w:eastAsia="Times New Roman" w:hAnsiTheme="minorHAnsi" w:cstheme="minorHAnsi"/>
          <w:lang w:val="es-CO" w:eastAsia="es-CO"/>
        </w:rPr>
        <w:t>Defin</w:t>
      </w:r>
      <w:r w:rsidR="0036687A">
        <w:rPr>
          <w:rFonts w:asciiTheme="minorHAnsi" w:eastAsia="Times New Roman" w:hAnsiTheme="minorHAnsi" w:cstheme="minorHAnsi"/>
          <w:lang w:val="es-CO" w:eastAsia="es-CO"/>
        </w:rPr>
        <w:t>a</w:t>
      </w:r>
      <w:r w:rsidRPr="00A2426A">
        <w:rPr>
          <w:rFonts w:asciiTheme="minorHAnsi" w:eastAsia="Times New Roman" w:hAnsiTheme="minorHAnsi" w:cstheme="minorHAnsi"/>
          <w:lang w:val="es-CO" w:eastAsia="es-CO"/>
        </w:rPr>
        <w:t xml:space="preserve"> el término "redundancia de datos" y proporciona un ejemplo.</w:t>
      </w:r>
    </w:p>
    <w:p w14:paraId="1D55FE55" w14:textId="26B82ABF" w:rsidR="00A22B72" w:rsidRDefault="00DB44A2" w:rsidP="00A22B72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DB44A2">
        <w:rPr>
          <w:rFonts w:asciiTheme="minorHAnsi" w:eastAsia="Times New Roman" w:hAnsiTheme="minorHAnsi" w:cstheme="minorHAnsi"/>
          <w:highlight w:val="yellow"/>
          <w:lang w:val="es-CO" w:eastAsia="es-CO"/>
        </w:rPr>
        <w:t>R=</w:t>
      </w:r>
      <w:r>
        <w:rPr>
          <w:rFonts w:asciiTheme="minorHAnsi" w:eastAsia="Times New Roman" w:hAnsiTheme="minorHAnsi" w:cstheme="minorHAnsi"/>
          <w:lang w:val="es-CO" w:eastAsia="es-CO"/>
        </w:rPr>
        <w:t xml:space="preserve"> </w:t>
      </w:r>
      <w:r w:rsidR="00A22B72">
        <w:rPr>
          <w:rFonts w:asciiTheme="minorHAnsi" w:eastAsia="Times New Roman" w:hAnsiTheme="minorHAnsi" w:cstheme="minorHAnsi"/>
          <w:lang w:val="es-CO" w:eastAsia="es-CO"/>
        </w:rPr>
        <w:t>Se refiere cuando se repite varias veces la información dentro de la base de datos, un ejemplo puede ser cuando una misma información o campo se repite en varias tablas</w:t>
      </w:r>
    </w:p>
    <w:p w14:paraId="10069740" w14:textId="52EFF12F" w:rsidR="00A2426A" w:rsidRPr="00C57F30" w:rsidRDefault="00A2426A" w:rsidP="00C57F30">
      <w:pPr>
        <w:pStyle w:val="Prrafodelista"/>
        <w:spacing w:after="0" w:line="240" w:lineRule="auto"/>
        <w:ind w:left="360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0AC06931" w14:textId="4C58D809" w:rsidR="00B73E0A" w:rsidRPr="00C57F30" w:rsidRDefault="00B73E0A" w:rsidP="00C57F30">
      <w:pPr>
        <w:pStyle w:val="Prrafodelista"/>
        <w:spacing w:after="0" w:line="240" w:lineRule="auto"/>
        <w:ind w:left="360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0764A737" w14:textId="3B6FA992" w:rsidR="00C57F30" w:rsidRPr="00C57F30" w:rsidRDefault="00C57F30" w:rsidP="00C57F30">
      <w:pPr>
        <w:pStyle w:val="Prrafodelista"/>
        <w:spacing w:after="0" w:line="240" w:lineRule="auto"/>
        <w:ind w:left="360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45C90F8B" w14:textId="77777777" w:rsidR="00C57F30" w:rsidRPr="00C57F30" w:rsidRDefault="00C57F30" w:rsidP="00C57F30">
      <w:pPr>
        <w:pStyle w:val="Prrafodelista"/>
        <w:spacing w:after="0" w:line="240" w:lineRule="auto"/>
        <w:ind w:left="360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53762027" w14:textId="655523C4" w:rsidR="00A2426A" w:rsidRDefault="00A2426A" w:rsidP="00FF6D0F">
      <w:pPr>
        <w:pStyle w:val="Prrafodelista"/>
        <w:numPr>
          <w:ilvl w:val="0"/>
          <w:numId w:val="30"/>
        </w:numPr>
        <w:spacing w:after="0" w:line="240" w:lineRule="auto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A2426A">
        <w:rPr>
          <w:rFonts w:asciiTheme="minorHAnsi" w:eastAsia="Times New Roman" w:hAnsiTheme="minorHAnsi" w:cstheme="minorHAnsi"/>
          <w:lang w:val="es-CO" w:eastAsia="es-CO"/>
        </w:rPr>
        <w:t>Expli</w:t>
      </w:r>
      <w:r w:rsidR="0036687A">
        <w:rPr>
          <w:rFonts w:asciiTheme="minorHAnsi" w:eastAsia="Times New Roman" w:hAnsiTheme="minorHAnsi" w:cstheme="minorHAnsi"/>
          <w:lang w:val="es-CO" w:eastAsia="es-CO"/>
        </w:rPr>
        <w:t>que</w:t>
      </w:r>
      <w:r w:rsidRPr="00A2426A">
        <w:rPr>
          <w:rFonts w:asciiTheme="minorHAnsi" w:eastAsia="Times New Roman" w:hAnsiTheme="minorHAnsi" w:cstheme="minorHAnsi"/>
          <w:lang w:val="es-CO" w:eastAsia="es-CO"/>
        </w:rPr>
        <w:t xml:space="preserve"> qué es una transacción en una base de datos y menciona las cuatro propiedades ACID.</w:t>
      </w:r>
    </w:p>
    <w:p w14:paraId="0E4A155C" w14:textId="5E2D651F" w:rsidR="00A22B72" w:rsidRDefault="00DB44A2" w:rsidP="00A22B72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DB44A2">
        <w:rPr>
          <w:rFonts w:asciiTheme="minorHAnsi" w:eastAsia="Times New Roman" w:hAnsiTheme="minorHAnsi" w:cstheme="minorHAnsi"/>
          <w:highlight w:val="yellow"/>
          <w:lang w:val="es-CO" w:eastAsia="es-CO"/>
        </w:rPr>
        <w:t>R=</w:t>
      </w:r>
      <w:r w:rsidR="00BB0C29">
        <w:rPr>
          <w:rFonts w:asciiTheme="minorHAnsi" w:eastAsia="Times New Roman" w:hAnsiTheme="minorHAnsi" w:cstheme="minorHAnsi"/>
          <w:lang w:val="es-CO" w:eastAsia="es-CO"/>
        </w:rPr>
        <w:t xml:space="preserve"> una serie de procesos que suceden en una base de datos de manera secuencial, y no deben de alterar la estructura de estos</w:t>
      </w:r>
    </w:p>
    <w:p w14:paraId="4356FD4A" w14:textId="4EFEB6F3" w:rsidR="00BB0C29" w:rsidRDefault="00BB0C29" w:rsidP="00A22B72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A atomicidad</w:t>
      </w:r>
    </w:p>
    <w:p w14:paraId="1CBD63FE" w14:textId="76C0208E" w:rsidR="00BB0C29" w:rsidRDefault="00BB0C29" w:rsidP="00A22B72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C Consistencia</w:t>
      </w:r>
    </w:p>
    <w:p w14:paraId="01BACFBC" w14:textId="4F60D4F1" w:rsidR="00BB0C29" w:rsidRDefault="00BB0C29" w:rsidP="00A22B72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I aislamiento</w:t>
      </w:r>
    </w:p>
    <w:p w14:paraId="50D5FE29" w14:textId="76253C18" w:rsidR="00BB0C29" w:rsidRDefault="00BB0C29" w:rsidP="00A22B72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D durabilidad</w:t>
      </w:r>
    </w:p>
    <w:p w14:paraId="6330855E" w14:textId="577956CA" w:rsidR="00C57F30" w:rsidRDefault="00C57F30" w:rsidP="00C57F30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650375F2" w14:textId="50D0BAB3" w:rsidR="00C57F30" w:rsidRDefault="00C57F30" w:rsidP="00C57F30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7297538B" w14:textId="326CF8A1" w:rsidR="00C57F30" w:rsidRDefault="00C57F30" w:rsidP="00C57F30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198AF927" w14:textId="77777777" w:rsidR="00C57F30" w:rsidRPr="00C57F30" w:rsidRDefault="00C57F30" w:rsidP="00C57F30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60CE8234" w14:textId="0D7F4F45" w:rsidR="00A2426A" w:rsidRPr="00BB0C29" w:rsidRDefault="00A2426A" w:rsidP="00FF6D0F">
      <w:pPr>
        <w:pStyle w:val="Prrafodelista"/>
        <w:numPr>
          <w:ilvl w:val="0"/>
          <w:numId w:val="30"/>
        </w:numPr>
        <w:jc w:val="both"/>
        <w:rPr>
          <w:rFonts w:asciiTheme="minorHAnsi" w:hAnsiTheme="minorHAnsi" w:cstheme="minorHAnsi"/>
        </w:rPr>
      </w:pPr>
      <w:r w:rsidRPr="00A2426A">
        <w:rPr>
          <w:rFonts w:asciiTheme="minorHAnsi" w:eastAsia="Times New Roman" w:hAnsiTheme="minorHAnsi" w:cstheme="minorHAnsi"/>
          <w:lang w:val="es-CO" w:eastAsia="es-CO"/>
        </w:rPr>
        <w:t>¿Qué es una llave foránea y cuál es su propósito en una base de datos relacional?</w:t>
      </w:r>
    </w:p>
    <w:p w14:paraId="6810C8EE" w14:textId="14057F86" w:rsidR="00BB0C29" w:rsidRPr="00B73E0A" w:rsidRDefault="00DB44A2" w:rsidP="00BB0C29">
      <w:pPr>
        <w:pStyle w:val="Prrafodelista"/>
        <w:ind w:left="360"/>
        <w:jc w:val="both"/>
        <w:rPr>
          <w:rFonts w:asciiTheme="minorHAnsi" w:hAnsiTheme="minorHAnsi" w:cstheme="minorHAnsi"/>
        </w:rPr>
      </w:pPr>
      <w:r w:rsidRPr="00DB44A2">
        <w:rPr>
          <w:rFonts w:asciiTheme="minorHAnsi" w:eastAsia="Times New Roman" w:hAnsiTheme="minorHAnsi" w:cstheme="minorHAnsi"/>
          <w:highlight w:val="yellow"/>
          <w:lang w:val="es-CO" w:eastAsia="es-CO"/>
        </w:rPr>
        <w:t>R=</w:t>
      </w:r>
      <w:r>
        <w:rPr>
          <w:rFonts w:asciiTheme="minorHAnsi" w:eastAsia="Times New Roman" w:hAnsiTheme="minorHAnsi" w:cstheme="minorHAnsi"/>
          <w:lang w:val="es-CO" w:eastAsia="es-CO"/>
        </w:rPr>
        <w:t xml:space="preserve"> </w:t>
      </w:r>
      <w:r w:rsidR="00BB0C29">
        <w:rPr>
          <w:rFonts w:asciiTheme="minorHAnsi" w:eastAsia="Times New Roman" w:hAnsiTheme="minorHAnsi" w:cstheme="minorHAnsi"/>
          <w:lang w:val="es-CO" w:eastAsia="es-CO"/>
        </w:rPr>
        <w:t xml:space="preserve">Una llave foránea es una llave primaria que pasa a utilizarse en otra tabla con el fin de poder relacionar una tabla con otra, es una </w:t>
      </w:r>
      <w:proofErr w:type="spellStart"/>
      <w:r w:rsidR="00BB0C29">
        <w:rPr>
          <w:rFonts w:asciiTheme="minorHAnsi" w:eastAsia="Times New Roman" w:hAnsiTheme="minorHAnsi" w:cstheme="minorHAnsi"/>
          <w:lang w:val="es-CO" w:eastAsia="es-CO"/>
        </w:rPr>
        <w:t>pk</w:t>
      </w:r>
      <w:proofErr w:type="spellEnd"/>
      <w:r w:rsidR="00BB0C29">
        <w:rPr>
          <w:rFonts w:asciiTheme="minorHAnsi" w:eastAsia="Times New Roman" w:hAnsiTheme="minorHAnsi" w:cstheme="minorHAnsi"/>
          <w:lang w:val="es-CO" w:eastAsia="es-CO"/>
        </w:rPr>
        <w:t xml:space="preserve"> que pasa a otra tabla, a la hora de pasar a la otra tabla toma el rol de </w:t>
      </w:r>
      <w:proofErr w:type="spellStart"/>
      <w:r w:rsidR="00BB0C29">
        <w:rPr>
          <w:rFonts w:asciiTheme="minorHAnsi" w:eastAsia="Times New Roman" w:hAnsiTheme="minorHAnsi" w:cstheme="minorHAnsi"/>
          <w:lang w:val="es-CO" w:eastAsia="es-CO"/>
        </w:rPr>
        <w:t>fk</w:t>
      </w:r>
      <w:proofErr w:type="spellEnd"/>
      <w:r w:rsidR="00BB0C29">
        <w:rPr>
          <w:rFonts w:asciiTheme="minorHAnsi" w:eastAsia="Times New Roman" w:hAnsiTheme="minorHAnsi" w:cstheme="minorHAnsi"/>
          <w:lang w:val="es-CO" w:eastAsia="es-CO"/>
        </w:rPr>
        <w:t xml:space="preserve"> </w:t>
      </w:r>
    </w:p>
    <w:p w14:paraId="214A4B75" w14:textId="3A3D920F" w:rsidR="00B73E0A" w:rsidRDefault="00B73E0A" w:rsidP="00B73E0A">
      <w:pPr>
        <w:pStyle w:val="Prrafodelista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</w:p>
    <w:p w14:paraId="0F07DB8E" w14:textId="03851DA5" w:rsidR="00222B1C" w:rsidRDefault="00222B1C" w:rsidP="00B73E0A">
      <w:pPr>
        <w:pStyle w:val="Prrafodelista"/>
        <w:ind w:left="360"/>
        <w:jc w:val="both"/>
        <w:rPr>
          <w:u w:val="single"/>
        </w:rPr>
      </w:pPr>
    </w:p>
    <w:p w14:paraId="24CEF991" w14:textId="3348F31D" w:rsidR="00C57F30" w:rsidRDefault="00C57F30" w:rsidP="00B73E0A">
      <w:pPr>
        <w:pStyle w:val="Prrafodelista"/>
        <w:ind w:left="360"/>
        <w:jc w:val="both"/>
        <w:rPr>
          <w:u w:val="single"/>
        </w:rPr>
      </w:pPr>
    </w:p>
    <w:p w14:paraId="10A3654C" w14:textId="6771CC34" w:rsidR="00C57F30" w:rsidRDefault="00C57F30" w:rsidP="00B73E0A">
      <w:pPr>
        <w:pStyle w:val="Prrafodelista"/>
        <w:ind w:left="360"/>
        <w:jc w:val="both"/>
        <w:rPr>
          <w:u w:val="single"/>
        </w:rPr>
      </w:pPr>
    </w:p>
    <w:p w14:paraId="13B3DE8E" w14:textId="766DA421" w:rsidR="00C57F30" w:rsidRDefault="00C57F30" w:rsidP="00B73E0A">
      <w:pPr>
        <w:pStyle w:val="Prrafodelista"/>
        <w:ind w:left="360"/>
        <w:jc w:val="both"/>
        <w:rPr>
          <w:u w:val="single"/>
        </w:rPr>
      </w:pPr>
    </w:p>
    <w:p w14:paraId="673E8F2E" w14:textId="6607C807" w:rsidR="00C57F30" w:rsidRDefault="00C57F30" w:rsidP="00B73E0A">
      <w:pPr>
        <w:pStyle w:val="Prrafodelista"/>
        <w:ind w:left="360"/>
        <w:jc w:val="both"/>
        <w:rPr>
          <w:u w:val="single"/>
        </w:rPr>
      </w:pPr>
    </w:p>
    <w:p w14:paraId="08235670" w14:textId="1E41BC3F" w:rsidR="00A2426A" w:rsidRPr="00BB0C29" w:rsidRDefault="00222B1C" w:rsidP="00A2426A">
      <w:pPr>
        <w:pStyle w:val="Prrafodelista"/>
        <w:numPr>
          <w:ilvl w:val="0"/>
          <w:numId w:val="30"/>
        </w:numPr>
        <w:jc w:val="both"/>
        <w:rPr>
          <w:rFonts w:asciiTheme="minorHAnsi" w:hAnsiTheme="minorHAnsi" w:cstheme="minorHAnsi"/>
          <w:u w:val="single"/>
        </w:rPr>
      </w:pPr>
      <w:r>
        <w:t>Defina qué es un atributo en una base de datos y de un ejemplo.</w:t>
      </w:r>
    </w:p>
    <w:p w14:paraId="5ADF844B" w14:textId="08411776" w:rsidR="00BB0C29" w:rsidRPr="00C57F30" w:rsidRDefault="00DB44A2" w:rsidP="00BB0C29">
      <w:pPr>
        <w:pStyle w:val="Prrafodelista"/>
        <w:ind w:left="360"/>
        <w:jc w:val="both"/>
        <w:rPr>
          <w:rFonts w:asciiTheme="minorHAnsi" w:hAnsiTheme="minorHAnsi" w:cstheme="minorHAnsi"/>
          <w:u w:val="single"/>
        </w:rPr>
      </w:pPr>
      <w:r w:rsidRPr="00DB44A2">
        <w:rPr>
          <w:rFonts w:asciiTheme="minorHAnsi" w:eastAsia="Times New Roman" w:hAnsiTheme="minorHAnsi" w:cstheme="minorHAnsi"/>
          <w:highlight w:val="yellow"/>
          <w:lang w:val="es-CO" w:eastAsia="es-CO"/>
        </w:rPr>
        <w:t>R=</w:t>
      </w:r>
      <w:r>
        <w:rPr>
          <w:rFonts w:asciiTheme="minorHAnsi" w:eastAsia="Times New Roman" w:hAnsiTheme="minorHAnsi" w:cstheme="minorHAnsi"/>
          <w:lang w:val="es-CO" w:eastAsia="es-CO"/>
        </w:rPr>
        <w:t xml:space="preserve"> </w:t>
      </w:r>
      <w:r w:rsidR="00BB0C29">
        <w:t xml:space="preserve">Es una característica que describe a una entidad en particular, un ejemplo puede ser los campos y sus valores </w:t>
      </w:r>
      <w:r w:rsidR="000362DC">
        <w:t xml:space="preserve">dato </w:t>
      </w:r>
      <w:proofErr w:type="spellStart"/>
      <w:r w:rsidR="000362DC">
        <w:t>varchar</w:t>
      </w:r>
      <w:proofErr w:type="spellEnd"/>
      <w:r w:rsidR="000362DC">
        <w:t xml:space="preserve">, </w:t>
      </w:r>
      <w:r w:rsidR="00BB0C29">
        <w:t>que inserto en una tabla, en la tabla carro</w:t>
      </w:r>
      <w:r w:rsidR="000362DC">
        <w:t xml:space="preserve"> con valor </w:t>
      </w:r>
      <w:proofErr w:type="spellStart"/>
      <w:r w:rsidR="000362DC">
        <w:t>varchar</w:t>
      </w:r>
      <w:proofErr w:type="spellEnd"/>
      <w:r w:rsidR="00BB0C29">
        <w:t xml:space="preserve"> puede tener su identificador </w:t>
      </w:r>
      <w:proofErr w:type="gramStart"/>
      <w:r w:rsidR="00BB0C29">
        <w:t>con  su</w:t>
      </w:r>
      <w:proofErr w:type="gramEnd"/>
      <w:r w:rsidR="00BB0C29">
        <w:t xml:space="preserve"> color, marca y modelo</w:t>
      </w:r>
      <w:r w:rsidR="000362DC">
        <w:t xml:space="preserve"> y sus tipos de datos</w:t>
      </w:r>
    </w:p>
    <w:p w14:paraId="4D46FD8D" w14:textId="3779F140" w:rsidR="00C57F30" w:rsidRDefault="00C57F30" w:rsidP="00C57F30">
      <w:pPr>
        <w:pStyle w:val="Prrafodelista"/>
        <w:ind w:left="360"/>
        <w:jc w:val="both"/>
        <w:rPr>
          <w:u w:val="single"/>
        </w:rPr>
      </w:pPr>
    </w:p>
    <w:p w14:paraId="5C28F4B9" w14:textId="2A413A32" w:rsidR="00C57F30" w:rsidRDefault="00C57F30" w:rsidP="00C57F30">
      <w:pPr>
        <w:pStyle w:val="Prrafodelista"/>
        <w:ind w:left="360"/>
        <w:jc w:val="both"/>
        <w:rPr>
          <w:u w:val="single"/>
        </w:rPr>
      </w:pPr>
    </w:p>
    <w:p w14:paraId="2362539A" w14:textId="0E2E00B5" w:rsidR="00C57F30" w:rsidRDefault="00C57F30" w:rsidP="00C57F30">
      <w:pPr>
        <w:pStyle w:val="Prrafodelista"/>
        <w:ind w:left="360"/>
        <w:jc w:val="both"/>
        <w:rPr>
          <w:u w:val="single"/>
        </w:rPr>
      </w:pPr>
    </w:p>
    <w:p w14:paraId="3717B52F" w14:textId="77777777" w:rsidR="00C57F30" w:rsidRPr="00C57F30" w:rsidRDefault="00C57F30" w:rsidP="00C57F30">
      <w:pPr>
        <w:pStyle w:val="Prrafodelista"/>
        <w:ind w:left="360"/>
        <w:jc w:val="both"/>
        <w:rPr>
          <w:rFonts w:asciiTheme="minorHAnsi" w:hAnsiTheme="minorHAnsi" w:cstheme="minorHAnsi"/>
          <w:u w:val="single"/>
        </w:rPr>
      </w:pPr>
    </w:p>
    <w:p w14:paraId="6D93E296" w14:textId="3F94CDCA" w:rsidR="0036687A" w:rsidRPr="0036687A" w:rsidRDefault="0036687A" w:rsidP="00A2426A">
      <w:pPr>
        <w:rPr>
          <w:b/>
          <w:bCs/>
        </w:rPr>
      </w:pPr>
      <w:r w:rsidRPr="00B05500">
        <w:rPr>
          <w:b/>
          <w:bCs/>
          <w:highlight w:val="cyan"/>
        </w:rPr>
        <w:t>Preguntas de Desarrollo</w:t>
      </w:r>
    </w:p>
    <w:p w14:paraId="25AF253B" w14:textId="442DABF6" w:rsidR="0036687A" w:rsidRDefault="0036687A" w:rsidP="00FF6D0F">
      <w:pPr>
        <w:pStyle w:val="Prrafodelista"/>
        <w:numPr>
          <w:ilvl w:val="0"/>
          <w:numId w:val="30"/>
        </w:numPr>
        <w:spacing w:after="0" w:line="240" w:lineRule="auto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36687A">
        <w:rPr>
          <w:rFonts w:asciiTheme="minorHAnsi" w:eastAsia="Times New Roman" w:hAnsiTheme="minorHAnsi" w:cstheme="minorHAnsi"/>
          <w:lang w:val="es-CO" w:eastAsia="es-CO"/>
        </w:rPr>
        <w:t>Describ</w:t>
      </w:r>
      <w:r>
        <w:rPr>
          <w:rFonts w:asciiTheme="minorHAnsi" w:eastAsia="Times New Roman" w:hAnsiTheme="minorHAnsi" w:cstheme="minorHAnsi"/>
          <w:lang w:val="es-CO" w:eastAsia="es-CO"/>
        </w:rPr>
        <w:t>a</w:t>
      </w:r>
      <w:r w:rsidRPr="0036687A">
        <w:rPr>
          <w:rFonts w:asciiTheme="minorHAnsi" w:eastAsia="Times New Roman" w:hAnsiTheme="minorHAnsi" w:cstheme="minorHAnsi"/>
          <w:lang w:val="es-CO" w:eastAsia="es-CO"/>
        </w:rPr>
        <w:t xml:space="preserve"> las diferencias entre datos cualitativos y cuantitativos, proporcionando al menos dos ejemplos de cada uno.</w:t>
      </w:r>
    </w:p>
    <w:p w14:paraId="272AC8A5" w14:textId="2F603856" w:rsidR="00DB44A2" w:rsidRDefault="00DB44A2" w:rsidP="00DB44A2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DB44A2">
        <w:rPr>
          <w:rFonts w:asciiTheme="minorHAnsi" w:eastAsia="Times New Roman" w:hAnsiTheme="minorHAnsi" w:cstheme="minorHAnsi"/>
          <w:highlight w:val="yellow"/>
          <w:lang w:val="es-CO" w:eastAsia="es-CO"/>
        </w:rPr>
        <w:t>R=</w:t>
      </w:r>
    </w:p>
    <w:p w14:paraId="010A8040" w14:textId="0A3361F0" w:rsidR="00B73E0A" w:rsidRPr="00DB44A2" w:rsidRDefault="000362DC" w:rsidP="00B73E0A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DB44A2">
        <w:rPr>
          <w:rFonts w:asciiTheme="minorHAnsi" w:eastAsia="Times New Roman" w:hAnsiTheme="minorHAnsi" w:cstheme="minorHAnsi"/>
          <w:lang w:val="es-CO" w:eastAsia="es-CO"/>
        </w:rPr>
        <w:t>Un dato cuantitativo: cantidad, números y cifras ejemplo: peso, ingresos, edad</w:t>
      </w:r>
    </w:p>
    <w:p w14:paraId="05C5AFDB" w14:textId="6958162F" w:rsidR="000362DC" w:rsidRPr="00DB44A2" w:rsidRDefault="000362DC" w:rsidP="00B73E0A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DB44A2">
        <w:rPr>
          <w:rFonts w:asciiTheme="minorHAnsi" w:eastAsia="Times New Roman" w:hAnsiTheme="minorHAnsi" w:cstheme="minorHAnsi"/>
          <w:lang w:val="es-CO" w:eastAsia="es-CO"/>
        </w:rPr>
        <w:t>Dato cualitativo: descripción ejemplo: profesión, nombre, hobbies</w:t>
      </w:r>
    </w:p>
    <w:p w14:paraId="3D38E181" w14:textId="4A2FDD04" w:rsidR="00C57F30" w:rsidRDefault="00C57F30" w:rsidP="00B73E0A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293EC369" w14:textId="67DB6EA1" w:rsidR="00C57F30" w:rsidRDefault="00C57F30" w:rsidP="00B73E0A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337D252F" w14:textId="77777777" w:rsidR="0036687A" w:rsidRPr="0036687A" w:rsidRDefault="0036687A" w:rsidP="0036687A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</w:p>
    <w:p w14:paraId="4B341409" w14:textId="7BA0AF08" w:rsidR="0036687A" w:rsidRDefault="0036687A" w:rsidP="00FF6D0F">
      <w:pPr>
        <w:pStyle w:val="Prrafodelista"/>
        <w:numPr>
          <w:ilvl w:val="0"/>
          <w:numId w:val="30"/>
        </w:numPr>
        <w:spacing w:after="0" w:line="240" w:lineRule="auto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36687A">
        <w:rPr>
          <w:rFonts w:asciiTheme="minorHAnsi" w:eastAsia="Times New Roman" w:hAnsiTheme="minorHAnsi" w:cstheme="minorHAnsi"/>
          <w:lang w:val="es-CO" w:eastAsia="es-CO"/>
        </w:rPr>
        <w:t>Anali</w:t>
      </w:r>
      <w:r>
        <w:rPr>
          <w:rFonts w:asciiTheme="minorHAnsi" w:eastAsia="Times New Roman" w:hAnsiTheme="minorHAnsi" w:cstheme="minorHAnsi"/>
          <w:lang w:val="es-CO" w:eastAsia="es-CO"/>
        </w:rPr>
        <w:t>ce</w:t>
      </w:r>
      <w:r w:rsidRPr="0036687A">
        <w:rPr>
          <w:rFonts w:asciiTheme="minorHAnsi" w:eastAsia="Times New Roman" w:hAnsiTheme="minorHAnsi" w:cstheme="minorHAnsi"/>
          <w:lang w:val="es-CO" w:eastAsia="es-CO"/>
        </w:rPr>
        <w:t xml:space="preserve"> las características y beneficios de usar llaves primarias en una base de datos. ¿Por qué es importante mantener la inmutabilidad de una llave primaria?</w:t>
      </w:r>
    </w:p>
    <w:p w14:paraId="6C0EEAA9" w14:textId="6BFB9E5C" w:rsidR="007C317E" w:rsidRDefault="00DB44A2" w:rsidP="007C317E">
      <w:pPr>
        <w:pStyle w:val="Prrafodelista"/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DB44A2">
        <w:rPr>
          <w:rFonts w:asciiTheme="minorHAnsi" w:eastAsia="Times New Roman" w:hAnsiTheme="minorHAnsi" w:cstheme="minorHAnsi"/>
          <w:highlight w:val="yellow"/>
          <w:lang w:val="es-CO" w:eastAsia="es-CO"/>
        </w:rPr>
        <w:t>R=</w:t>
      </w:r>
      <w:r>
        <w:rPr>
          <w:rFonts w:asciiTheme="minorHAnsi" w:eastAsia="Times New Roman" w:hAnsiTheme="minorHAnsi" w:cstheme="minorHAnsi"/>
          <w:lang w:val="es-CO" w:eastAsia="es-CO"/>
        </w:rPr>
        <w:t xml:space="preserve"> </w:t>
      </w:r>
      <w:r w:rsidR="007C317E">
        <w:rPr>
          <w:rFonts w:asciiTheme="minorHAnsi" w:eastAsia="Times New Roman" w:hAnsiTheme="minorHAnsi" w:cstheme="minorHAnsi"/>
          <w:lang w:val="es-CO" w:eastAsia="es-CO"/>
        </w:rPr>
        <w:t>Una llave primaria es importante por el hecho de que es el identificador principal de una tabla y ningún otro valor la puede remplazar o cambiar</w:t>
      </w:r>
    </w:p>
    <w:p w14:paraId="10E1F791" w14:textId="230B0A88" w:rsidR="000362DC" w:rsidRDefault="000362DC" w:rsidP="007C317E">
      <w:pPr>
        <w:pStyle w:val="Prrafodelista"/>
        <w:numPr>
          <w:ilvl w:val="0"/>
          <w:numId w:val="41"/>
        </w:numPr>
        <w:spacing w:after="0" w:line="240" w:lineRule="auto"/>
        <w:jc w:val="both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Poder identificar a una tabla por un atributo principal</w:t>
      </w:r>
    </w:p>
    <w:p w14:paraId="27B4FB48" w14:textId="23F54AA6" w:rsidR="000362DC" w:rsidRDefault="000362DC" w:rsidP="000362DC">
      <w:pPr>
        <w:pStyle w:val="Prrafodelista"/>
        <w:numPr>
          <w:ilvl w:val="0"/>
          <w:numId w:val="41"/>
        </w:numPr>
        <w:spacing w:after="0" w:line="240" w:lineRule="auto"/>
        <w:jc w:val="both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Poder tener un orden dentro de las tablas</w:t>
      </w:r>
    </w:p>
    <w:p w14:paraId="143D7F73" w14:textId="28850571" w:rsidR="000362DC" w:rsidRDefault="007C317E" w:rsidP="000362DC">
      <w:pPr>
        <w:pStyle w:val="Prrafodelista"/>
        <w:numPr>
          <w:ilvl w:val="0"/>
          <w:numId w:val="41"/>
        </w:numPr>
        <w:spacing w:after="0" w:line="240" w:lineRule="auto"/>
        <w:jc w:val="both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>Permite generar las relaciones entre tablas</w:t>
      </w:r>
    </w:p>
    <w:p w14:paraId="122E976C" w14:textId="77777777" w:rsidR="007C317E" w:rsidRPr="007C317E" w:rsidRDefault="007C317E" w:rsidP="007C317E">
      <w:pPr>
        <w:spacing w:after="0" w:line="240" w:lineRule="auto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</w:p>
    <w:p w14:paraId="6AA40694" w14:textId="319D4B09" w:rsidR="00C57F30" w:rsidRDefault="00C57F30" w:rsidP="00C57F30">
      <w:pPr>
        <w:ind w:left="360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7A5467FD" w14:textId="77777777" w:rsidR="00C57F30" w:rsidRPr="00C57F30" w:rsidRDefault="00C57F30" w:rsidP="00C57F30">
      <w:pPr>
        <w:ind w:left="360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715557B9" w14:textId="7D58B26E" w:rsidR="0036687A" w:rsidRPr="00395DF4" w:rsidRDefault="0036687A" w:rsidP="00C57F30">
      <w:pPr>
        <w:pStyle w:val="Prrafodelista"/>
        <w:numPr>
          <w:ilvl w:val="0"/>
          <w:numId w:val="30"/>
        </w:numPr>
        <w:jc w:val="both"/>
        <w:rPr>
          <w:rFonts w:asciiTheme="minorHAnsi" w:hAnsiTheme="minorHAnsi" w:cstheme="minorHAnsi"/>
          <w:sz w:val="20"/>
          <w:szCs w:val="20"/>
          <w:lang w:val="es-CO"/>
        </w:rPr>
      </w:pPr>
      <w:r w:rsidRPr="0036687A">
        <w:rPr>
          <w:rFonts w:asciiTheme="minorHAnsi" w:eastAsia="Times New Roman" w:hAnsiTheme="minorHAnsi" w:cstheme="minorHAnsi"/>
          <w:lang w:val="es-CO" w:eastAsia="es-CO"/>
        </w:rPr>
        <w:t>Expli</w:t>
      </w:r>
      <w:r>
        <w:rPr>
          <w:rFonts w:asciiTheme="minorHAnsi" w:eastAsia="Times New Roman" w:hAnsiTheme="minorHAnsi" w:cstheme="minorHAnsi"/>
          <w:lang w:val="es-CO" w:eastAsia="es-CO"/>
        </w:rPr>
        <w:t xml:space="preserve">que </w:t>
      </w:r>
      <w:r w:rsidRPr="0036687A">
        <w:rPr>
          <w:rFonts w:asciiTheme="minorHAnsi" w:eastAsia="Times New Roman" w:hAnsiTheme="minorHAnsi" w:cstheme="minorHAnsi"/>
          <w:b/>
          <w:bCs/>
          <w:lang w:val="es-CO" w:eastAsia="es-CO"/>
        </w:rPr>
        <w:t>una</w:t>
      </w:r>
      <w:r>
        <w:rPr>
          <w:rFonts w:asciiTheme="minorHAnsi" w:eastAsia="Times New Roman" w:hAnsiTheme="minorHAnsi" w:cstheme="minorHAnsi"/>
          <w:lang w:val="es-CO" w:eastAsia="es-CO"/>
        </w:rPr>
        <w:t xml:space="preserve"> de</w:t>
      </w:r>
      <w:r w:rsidRPr="0036687A">
        <w:rPr>
          <w:rFonts w:asciiTheme="minorHAnsi" w:eastAsia="Times New Roman" w:hAnsiTheme="minorHAnsi" w:cstheme="minorHAnsi"/>
          <w:lang w:val="es-CO" w:eastAsia="es-CO"/>
        </w:rPr>
        <w:t xml:space="preserve"> las cuatro propiedades del Big Data (Volumen, Velocidad, Variedad, y Veracidad) y d</w:t>
      </w:r>
      <w:r>
        <w:rPr>
          <w:rFonts w:asciiTheme="minorHAnsi" w:eastAsia="Times New Roman" w:hAnsiTheme="minorHAnsi" w:cstheme="minorHAnsi"/>
          <w:lang w:val="es-CO" w:eastAsia="es-CO"/>
        </w:rPr>
        <w:t>e</w:t>
      </w:r>
      <w:r w:rsidRPr="0036687A">
        <w:rPr>
          <w:rFonts w:asciiTheme="minorHAnsi" w:eastAsia="Times New Roman" w:hAnsiTheme="minorHAnsi" w:cstheme="minorHAnsi"/>
          <w:lang w:val="es-CO" w:eastAsia="es-CO"/>
        </w:rPr>
        <w:t xml:space="preserve"> un ejemplo de cómo se aplica</w:t>
      </w:r>
      <w:r>
        <w:rPr>
          <w:rFonts w:asciiTheme="minorHAnsi" w:eastAsia="Times New Roman" w:hAnsiTheme="minorHAnsi" w:cstheme="minorHAnsi"/>
          <w:lang w:val="es-CO" w:eastAsia="es-CO"/>
        </w:rPr>
        <w:t>ría</w:t>
      </w:r>
      <w:r w:rsidRPr="0036687A">
        <w:rPr>
          <w:rFonts w:asciiTheme="minorHAnsi" w:eastAsia="Times New Roman" w:hAnsiTheme="minorHAnsi" w:cstheme="minorHAnsi"/>
          <w:lang w:val="es-CO" w:eastAsia="es-CO"/>
        </w:rPr>
        <w:t xml:space="preserve"> en un contexto real.</w:t>
      </w:r>
    </w:p>
    <w:p w14:paraId="78C8EC10" w14:textId="50E03BB4" w:rsidR="00395DF4" w:rsidRDefault="00395DF4" w:rsidP="00395DF4">
      <w:pPr>
        <w:pStyle w:val="Prrafodelista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2858B2">
        <w:rPr>
          <w:rFonts w:asciiTheme="minorHAnsi" w:eastAsia="Times New Roman" w:hAnsiTheme="minorHAnsi" w:cstheme="minorHAnsi"/>
          <w:highlight w:val="yellow"/>
          <w:lang w:val="es-CO" w:eastAsia="es-CO"/>
        </w:rPr>
        <w:t>Velocidad:</w:t>
      </w:r>
      <w:r w:rsidR="00312668">
        <w:rPr>
          <w:rFonts w:asciiTheme="minorHAnsi" w:eastAsia="Times New Roman" w:hAnsiTheme="minorHAnsi" w:cstheme="minorHAnsi"/>
          <w:lang w:val="es-CO" w:eastAsia="es-CO"/>
        </w:rPr>
        <w:t xml:space="preserve"> Es la manera en la que </w:t>
      </w:r>
      <w:r w:rsidR="00DB3AFC">
        <w:rPr>
          <w:rFonts w:asciiTheme="minorHAnsi" w:eastAsia="Times New Roman" w:hAnsiTheme="minorHAnsi" w:cstheme="minorHAnsi"/>
          <w:lang w:val="es-CO" w:eastAsia="es-CO"/>
        </w:rPr>
        <w:t xml:space="preserve">con rapidez se generan y procesan los datos, </w:t>
      </w:r>
      <w:r w:rsidR="009F193F">
        <w:rPr>
          <w:rFonts w:asciiTheme="minorHAnsi" w:eastAsia="Times New Roman" w:hAnsiTheme="minorHAnsi" w:cstheme="minorHAnsi"/>
          <w:lang w:val="es-CO" w:eastAsia="es-CO"/>
        </w:rPr>
        <w:t>para que a tiempo real se muestren las respuestas.</w:t>
      </w:r>
    </w:p>
    <w:p w14:paraId="29867B6D" w14:textId="5CCB93A9" w:rsidR="00ED2F54" w:rsidRDefault="00ED2F54" w:rsidP="00395DF4">
      <w:pPr>
        <w:pStyle w:val="Prrafodelista"/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lastRenderedPageBreak/>
        <w:t xml:space="preserve">Las redes sociales utilizan esta herramienta para gestionar mejor calidad de la información </w:t>
      </w:r>
      <w:proofErr w:type="spellStart"/>
      <w:r>
        <w:rPr>
          <w:rFonts w:asciiTheme="minorHAnsi" w:eastAsia="Times New Roman" w:hAnsiTheme="minorHAnsi" w:cstheme="minorHAnsi"/>
          <w:lang w:val="es-CO" w:eastAsia="es-CO"/>
        </w:rPr>
        <w:t>a el</w:t>
      </w:r>
      <w:proofErr w:type="spellEnd"/>
      <w:r>
        <w:rPr>
          <w:rFonts w:asciiTheme="minorHAnsi" w:eastAsia="Times New Roman" w:hAnsiTheme="minorHAnsi" w:cstheme="minorHAnsi"/>
          <w:lang w:val="es-CO" w:eastAsia="es-CO"/>
        </w:rPr>
        <w:t xml:space="preserve"> usuario</w:t>
      </w:r>
    </w:p>
    <w:p w14:paraId="646DDC72" w14:textId="77777777" w:rsidR="00212306" w:rsidRDefault="00ED2F54" w:rsidP="00ED2F54">
      <w:pPr>
        <w:pStyle w:val="Prrafodelista"/>
        <w:tabs>
          <w:tab w:val="left" w:pos="1905"/>
        </w:tabs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2858B2">
        <w:rPr>
          <w:rFonts w:asciiTheme="minorHAnsi" w:eastAsia="Times New Roman" w:hAnsiTheme="minorHAnsi" w:cstheme="minorHAnsi"/>
          <w:highlight w:val="yellow"/>
          <w:lang w:val="es-CO" w:eastAsia="es-CO"/>
        </w:rPr>
        <w:t>V</w:t>
      </w:r>
      <w:r w:rsidR="009F193F" w:rsidRPr="002858B2">
        <w:rPr>
          <w:rFonts w:asciiTheme="minorHAnsi" w:eastAsia="Times New Roman" w:hAnsiTheme="minorHAnsi" w:cstheme="minorHAnsi"/>
          <w:highlight w:val="yellow"/>
          <w:lang w:val="es-CO" w:eastAsia="es-CO"/>
        </w:rPr>
        <w:t>olumen</w:t>
      </w:r>
      <w:r w:rsidR="007E02E4" w:rsidRPr="002858B2">
        <w:rPr>
          <w:rFonts w:asciiTheme="minorHAnsi" w:eastAsia="Times New Roman" w:hAnsiTheme="minorHAnsi" w:cstheme="minorHAnsi"/>
          <w:highlight w:val="yellow"/>
          <w:lang w:val="es-CO" w:eastAsia="es-CO"/>
        </w:rPr>
        <w:t>:</w:t>
      </w:r>
      <w:r w:rsidR="007E02E4">
        <w:rPr>
          <w:rFonts w:asciiTheme="minorHAnsi" w:eastAsia="Times New Roman" w:hAnsiTheme="minorHAnsi" w:cstheme="minorHAnsi"/>
          <w:lang w:val="es-CO" w:eastAsia="es-CO"/>
        </w:rPr>
        <w:t xml:space="preserve"> Cantidad de datos que se generan y se almacenan</w:t>
      </w:r>
    </w:p>
    <w:p w14:paraId="15EFD32A" w14:textId="77777777" w:rsidR="003B51E3" w:rsidRDefault="00212306" w:rsidP="00ED2F54">
      <w:pPr>
        <w:pStyle w:val="Prrafodelista"/>
        <w:tabs>
          <w:tab w:val="left" w:pos="1905"/>
        </w:tabs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 xml:space="preserve">Un ejemplo podrían ser empresas </w:t>
      </w:r>
      <w:proofErr w:type="spellStart"/>
      <w:r>
        <w:rPr>
          <w:rFonts w:asciiTheme="minorHAnsi" w:eastAsia="Times New Roman" w:hAnsiTheme="minorHAnsi" w:cstheme="minorHAnsi"/>
          <w:lang w:val="es-CO" w:eastAsia="es-CO"/>
        </w:rPr>
        <w:t>gestionadoras</w:t>
      </w:r>
      <w:proofErr w:type="spellEnd"/>
      <w:r>
        <w:rPr>
          <w:rFonts w:asciiTheme="minorHAnsi" w:eastAsia="Times New Roman" w:hAnsiTheme="minorHAnsi" w:cstheme="minorHAnsi"/>
          <w:lang w:val="es-CO" w:eastAsia="es-CO"/>
        </w:rPr>
        <w:t xml:space="preserve"> de gran información o un supermercado</w:t>
      </w:r>
      <w:r w:rsidR="003B51E3">
        <w:rPr>
          <w:rFonts w:asciiTheme="minorHAnsi" w:eastAsia="Times New Roman" w:hAnsiTheme="minorHAnsi" w:cstheme="minorHAnsi"/>
          <w:lang w:val="es-CO" w:eastAsia="es-CO"/>
        </w:rPr>
        <w:t xml:space="preserve"> que hacen transacciones diarias y deben de gestionar bien su inventario</w:t>
      </w:r>
    </w:p>
    <w:p w14:paraId="45C71EAA" w14:textId="77777777" w:rsidR="00F32EF3" w:rsidRDefault="00E3118A" w:rsidP="00ED2F54">
      <w:pPr>
        <w:pStyle w:val="Prrafodelista"/>
        <w:tabs>
          <w:tab w:val="left" w:pos="1905"/>
        </w:tabs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2858B2">
        <w:rPr>
          <w:rFonts w:asciiTheme="minorHAnsi" w:eastAsia="Times New Roman" w:hAnsiTheme="minorHAnsi" w:cstheme="minorHAnsi"/>
          <w:highlight w:val="yellow"/>
          <w:lang w:val="es-CO" w:eastAsia="es-CO"/>
        </w:rPr>
        <w:t>Variedad:</w:t>
      </w:r>
      <w:r>
        <w:rPr>
          <w:rFonts w:asciiTheme="minorHAnsi" w:eastAsia="Times New Roman" w:hAnsiTheme="minorHAnsi" w:cstheme="minorHAnsi"/>
          <w:lang w:val="es-CO" w:eastAsia="es-CO"/>
        </w:rPr>
        <w:t xml:space="preserve"> </w:t>
      </w:r>
      <w:r w:rsidR="005B6DF1">
        <w:rPr>
          <w:rFonts w:asciiTheme="minorHAnsi" w:eastAsia="Times New Roman" w:hAnsiTheme="minorHAnsi" w:cstheme="minorHAnsi"/>
          <w:lang w:val="es-CO" w:eastAsia="es-CO"/>
        </w:rPr>
        <w:t>se refiere a la diversidad de los datos, y sus estructuras</w:t>
      </w:r>
    </w:p>
    <w:p w14:paraId="28908C61" w14:textId="77777777" w:rsidR="00052F47" w:rsidRDefault="00F32EF3" w:rsidP="00ED2F54">
      <w:pPr>
        <w:pStyle w:val="Prrafodelista"/>
        <w:tabs>
          <w:tab w:val="left" w:pos="1905"/>
        </w:tabs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 xml:space="preserve">Un ejemplo puede ser una tienda online que genera y pide varios tipos de información </w:t>
      </w:r>
    </w:p>
    <w:p w14:paraId="58F14B20" w14:textId="77777777" w:rsidR="001A20D0" w:rsidRDefault="00052F47" w:rsidP="00ED2F54">
      <w:pPr>
        <w:pStyle w:val="Prrafodelista"/>
        <w:tabs>
          <w:tab w:val="left" w:pos="1905"/>
        </w:tabs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 w:rsidRPr="002858B2">
        <w:rPr>
          <w:rFonts w:asciiTheme="minorHAnsi" w:eastAsia="Times New Roman" w:hAnsiTheme="minorHAnsi" w:cstheme="minorHAnsi"/>
          <w:highlight w:val="yellow"/>
          <w:lang w:val="es-CO" w:eastAsia="es-CO"/>
        </w:rPr>
        <w:t>Variedad:</w:t>
      </w:r>
      <w:r>
        <w:rPr>
          <w:rFonts w:asciiTheme="minorHAnsi" w:eastAsia="Times New Roman" w:hAnsiTheme="minorHAnsi" w:cstheme="minorHAnsi"/>
          <w:lang w:val="es-CO" w:eastAsia="es-CO"/>
        </w:rPr>
        <w:t xml:space="preserve"> Calidad de los datos, que sean fiables y</w:t>
      </w:r>
      <w:r w:rsidR="001A20D0">
        <w:rPr>
          <w:rFonts w:asciiTheme="minorHAnsi" w:eastAsia="Times New Roman" w:hAnsiTheme="minorHAnsi" w:cstheme="minorHAnsi"/>
          <w:lang w:val="es-CO" w:eastAsia="es-CO"/>
        </w:rPr>
        <w:t xml:space="preserve"> precisos con la información </w:t>
      </w:r>
    </w:p>
    <w:p w14:paraId="74E9872B" w14:textId="2EC2AA67" w:rsidR="009F193F" w:rsidRDefault="001A20D0" w:rsidP="00ED2F54">
      <w:pPr>
        <w:pStyle w:val="Prrafodelista"/>
        <w:tabs>
          <w:tab w:val="left" w:pos="1905"/>
        </w:tabs>
        <w:ind w:left="360"/>
        <w:jc w:val="both"/>
        <w:rPr>
          <w:rFonts w:asciiTheme="minorHAnsi" w:eastAsia="Times New Roman" w:hAnsiTheme="minorHAnsi" w:cstheme="minorHAnsi"/>
          <w:lang w:val="es-CO" w:eastAsia="es-CO"/>
        </w:rPr>
      </w:pPr>
      <w:r>
        <w:rPr>
          <w:rFonts w:asciiTheme="minorHAnsi" w:eastAsia="Times New Roman" w:hAnsiTheme="minorHAnsi" w:cstheme="minorHAnsi"/>
          <w:lang w:val="es-CO" w:eastAsia="es-CO"/>
        </w:rPr>
        <w:t xml:space="preserve">Un banco </w:t>
      </w:r>
      <w:r w:rsidR="002858B2">
        <w:rPr>
          <w:rFonts w:asciiTheme="minorHAnsi" w:eastAsia="Times New Roman" w:hAnsiTheme="minorHAnsi" w:cstheme="minorHAnsi"/>
          <w:lang w:val="es-CO" w:eastAsia="es-CO"/>
        </w:rPr>
        <w:t xml:space="preserve">necesita validar y verificar los datos para que sean </w:t>
      </w:r>
      <w:proofErr w:type="spellStart"/>
      <w:r w:rsidR="002858B2">
        <w:rPr>
          <w:rFonts w:asciiTheme="minorHAnsi" w:eastAsia="Times New Roman" w:hAnsiTheme="minorHAnsi" w:cstheme="minorHAnsi"/>
          <w:lang w:val="es-CO" w:eastAsia="es-CO"/>
        </w:rPr>
        <w:t>autenticos</w:t>
      </w:r>
      <w:proofErr w:type="spellEnd"/>
      <w:r>
        <w:rPr>
          <w:rFonts w:asciiTheme="minorHAnsi" w:eastAsia="Times New Roman" w:hAnsiTheme="minorHAnsi" w:cstheme="minorHAnsi"/>
          <w:lang w:val="es-CO" w:eastAsia="es-CO"/>
        </w:rPr>
        <w:t xml:space="preserve"> </w:t>
      </w:r>
      <w:r w:rsidR="00ED2F54">
        <w:rPr>
          <w:rFonts w:asciiTheme="minorHAnsi" w:eastAsia="Times New Roman" w:hAnsiTheme="minorHAnsi" w:cstheme="minorHAnsi"/>
          <w:lang w:val="es-CO" w:eastAsia="es-CO"/>
        </w:rPr>
        <w:tab/>
        <w:t xml:space="preserve"> </w:t>
      </w:r>
    </w:p>
    <w:p w14:paraId="2D7E19B3" w14:textId="77777777" w:rsidR="00ED2F54" w:rsidRPr="00C57F30" w:rsidRDefault="00ED2F54" w:rsidP="00395DF4">
      <w:pPr>
        <w:pStyle w:val="Prrafodelista"/>
        <w:ind w:left="360"/>
        <w:jc w:val="both"/>
        <w:rPr>
          <w:rFonts w:asciiTheme="minorHAnsi" w:hAnsiTheme="minorHAnsi" w:cstheme="minorHAnsi"/>
          <w:sz w:val="20"/>
          <w:szCs w:val="20"/>
          <w:lang w:val="es-CO"/>
        </w:rPr>
      </w:pPr>
    </w:p>
    <w:p w14:paraId="4EC2312D" w14:textId="0AE57812" w:rsidR="00C57F30" w:rsidRDefault="00C57F30" w:rsidP="00C57F30">
      <w:pPr>
        <w:pStyle w:val="Prrafodelista"/>
        <w:ind w:left="360"/>
        <w:jc w:val="both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203C1386" w14:textId="3BC5AC02" w:rsidR="00C57F30" w:rsidRDefault="00C57F30" w:rsidP="00C57F30">
      <w:pPr>
        <w:pStyle w:val="Prrafodelista"/>
        <w:ind w:left="360"/>
        <w:jc w:val="both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2553BEDE" w14:textId="18CE10DC" w:rsidR="00C57F30" w:rsidRDefault="00C57F30" w:rsidP="00C57F30">
      <w:pPr>
        <w:pStyle w:val="Prrafodelista"/>
        <w:ind w:left="360"/>
        <w:jc w:val="both"/>
        <w:rPr>
          <w:rFonts w:asciiTheme="minorHAnsi" w:eastAsia="Times New Roman" w:hAnsiTheme="minorHAnsi" w:cstheme="minorHAnsi"/>
          <w:u w:val="single"/>
          <w:lang w:val="es-CO" w:eastAsia="es-CO"/>
        </w:rPr>
      </w:pPr>
    </w:p>
    <w:p w14:paraId="346982F7" w14:textId="77777777" w:rsidR="00C57F30" w:rsidRPr="00C57F30" w:rsidRDefault="00C57F30" w:rsidP="00C57F30">
      <w:pPr>
        <w:pStyle w:val="Prrafodelista"/>
        <w:ind w:left="360"/>
        <w:jc w:val="both"/>
        <w:rPr>
          <w:rFonts w:asciiTheme="minorHAnsi" w:hAnsiTheme="minorHAnsi" w:cstheme="minorHAnsi"/>
          <w:sz w:val="20"/>
          <w:szCs w:val="20"/>
          <w:u w:val="single"/>
          <w:lang w:val="es-CO"/>
        </w:rPr>
      </w:pPr>
    </w:p>
    <w:p w14:paraId="391BD241" w14:textId="77777777" w:rsidR="00FF6D0F" w:rsidRPr="00FF6D0F" w:rsidRDefault="00FF6D0F" w:rsidP="00FF6D0F">
      <w:pPr>
        <w:pStyle w:val="Ttulo3"/>
        <w:rPr>
          <w:rFonts w:ascii="Calibri" w:eastAsia="Calibri" w:hAnsi="Calibri" w:cs="Times New Roman"/>
          <w:b/>
          <w:bCs/>
          <w:color w:val="auto"/>
          <w:sz w:val="22"/>
          <w:szCs w:val="22"/>
        </w:rPr>
      </w:pPr>
      <w:r w:rsidRPr="00B05500">
        <w:rPr>
          <w:rFonts w:ascii="Calibri" w:eastAsia="Calibri" w:hAnsi="Calibri" w:cs="Times New Roman"/>
          <w:b/>
          <w:bCs/>
          <w:color w:val="auto"/>
          <w:sz w:val="22"/>
          <w:szCs w:val="22"/>
          <w:highlight w:val="cyan"/>
        </w:rPr>
        <w:t>Preguntas de Relación</w:t>
      </w:r>
    </w:p>
    <w:p w14:paraId="7B5DCDD1" w14:textId="286E130C" w:rsidR="00FF6D0F" w:rsidRDefault="00FF6D0F" w:rsidP="00FF6D0F">
      <w:pPr>
        <w:pStyle w:val="Prrafodelista"/>
        <w:numPr>
          <w:ilvl w:val="0"/>
          <w:numId w:val="30"/>
        </w:numPr>
        <w:spacing w:beforeAutospacing="1" w:after="0" w:afterAutospacing="1" w:line="240" w:lineRule="auto"/>
      </w:pPr>
      <w:r>
        <w:t>Relacione cada concepto con su definición correspondiente:</w:t>
      </w:r>
    </w:p>
    <w:p w14:paraId="21DD74C6" w14:textId="47D5995C" w:rsidR="00FF6D0F" w:rsidRDefault="00FF6D0F" w:rsidP="00FF6D0F">
      <w:pPr>
        <w:pStyle w:val="Prrafodelista"/>
        <w:spacing w:beforeAutospacing="1" w:after="0" w:afterAutospacing="1" w:line="240" w:lineRule="auto"/>
        <w:ind w:left="360"/>
      </w:pPr>
    </w:p>
    <w:tbl>
      <w:tblPr>
        <w:tblStyle w:val="Tablaconcuadrcula1clara"/>
        <w:tblW w:w="0" w:type="auto"/>
        <w:tblInd w:w="69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835"/>
        <w:gridCol w:w="1701"/>
        <w:gridCol w:w="3605"/>
      </w:tblGrid>
      <w:tr w:rsidR="00FF6D0F" w14:paraId="4269E906" w14:textId="77777777" w:rsidTr="00EC39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tcBorders>
              <w:bottom w:val="none" w:sz="0" w:space="0" w:color="auto"/>
            </w:tcBorders>
          </w:tcPr>
          <w:p w14:paraId="399F8AE6" w14:textId="22446A9C" w:rsidR="00FF6D0F" w:rsidRPr="00EC3997" w:rsidRDefault="00EC3997" w:rsidP="00EC3997">
            <w:pPr>
              <w:spacing w:beforeAutospacing="1" w:after="0" w:afterAutospacing="1" w:line="240" w:lineRule="auto"/>
            </w:pPr>
            <w:r>
              <w:t xml:space="preserve">A) </w:t>
            </w:r>
            <w:r w:rsidRPr="00EC3997">
              <w:t>Atomicidad</w:t>
            </w:r>
          </w:p>
        </w:tc>
        <w:tc>
          <w:tcPr>
            <w:tcW w:w="1701" w:type="dxa"/>
            <w:tcBorders>
              <w:bottom w:val="none" w:sz="0" w:space="0" w:color="auto"/>
            </w:tcBorders>
          </w:tcPr>
          <w:p w14:paraId="38A07B0A" w14:textId="4F9AE2E1" w:rsidR="00FF6D0F" w:rsidRDefault="00EC3997" w:rsidP="00EC3997">
            <w:pPr>
              <w:pStyle w:val="Prrafodelista"/>
              <w:spacing w:beforeAutospacing="1" w:after="0" w:afterAutospacing="1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5B3066">
              <w:t>A</w:t>
            </w:r>
            <w:r>
              <w:t>)</w:t>
            </w:r>
          </w:p>
        </w:tc>
        <w:tc>
          <w:tcPr>
            <w:tcW w:w="3605" w:type="dxa"/>
            <w:tcBorders>
              <w:bottom w:val="none" w:sz="0" w:space="0" w:color="auto"/>
            </w:tcBorders>
          </w:tcPr>
          <w:p w14:paraId="7F9CEE2B" w14:textId="0D7989D7" w:rsidR="00FF6D0F" w:rsidRPr="00EC3997" w:rsidRDefault="00EC3997" w:rsidP="00EC3997">
            <w:pPr>
              <w:pStyle w:val="Prrafodelista"/>
              <w:spacing w:beforeAutospacing="1" w:after="0" w:afterAutospacing="1" w:line="24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C3997">
              <w:rPr>
                <w:b w:val="0"/>
                <w:bCs w:val="0"/>
              </w:rPr>
              <w:t>Propiedad que asegura que una transacción se realiza completamente o no se realiza en absoluto.</w:t>
            </w:r>
          </w:p>
        </w:tc>
      </w:tr>
      <w:tr w:rsidR="00FF6D0F" w14:paraId="0E4FFCD0" w14:textId="77777777" w:rsidTr="00EC39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741D5954" w14:textId="1741DA31" w:rsidR="00FF6D0F" w:rsidRDefault="00EC3997" w:rsidP="00FF6D0F">
            <w:pPr>
              <w:pStyle w:val="Prrafodelista"/>
              <w:spacing w:beforeAutospacing="1" w:after="0" w:afterAutospacing="1" w:line="240" w:lineRule="auto"/>
              <w:ind w:left="0"/>
            </w:pPr>
            <w:r>
              <w:t>B) Consistencia</w:t>
            </w:r>
          </w:p>
        </w:tc>
        <w:tc>
          <w:tcPr>
            <w:tcW w:w="1701" w:type="dxa"/>
          </w:tcPr>
          <w:p w14:paraId="24F8D6AA" w14:textId="1B1CB686" w:rsidR="00FF6D0F" w:rsidRDefault="00C57F30" w:rsidP="00EC3997">
            <w:pPr>
              <w:pStyle w:val="Prrafodelista"/>
              <w:spacing w:beforeAutospacing="1" w:after="0" w:afterAutospacing="1"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727424">
              <w:t>D</w:t>
            </w:r>
            <w:r>
              <w:t>)</w:t>
            </w:r>
          </w:p>
        </w:tc>
        <w:tc>
          <w:tcPr>
            <w:tcW w:w="3605" w:type="dxa"/>
          </w:tcPr>
          <w:p w14:paraId="79500801" w14:textId="4916A04A" w:rsidR="00FF6D0F" w:rsidRDefault="0029370B" w:rsidP="00EC3997">
            <w:pPr>
              <w:pStyle w:val="Prrafodelista"/>
              <w:spacing w:beforeAutospacing="1" w:after="0" w:afterAutospacing="1" w:line="24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Propiedad que garantiza que las transacciones no afectan a otras transacciones.</w:t>
            </w:r>
          </w:p>
        </w:tc>
      </w:tr>
      <w:tr w:rsidR="00FF6D0F" w14:paraId="1BDDC808" w14:textId="77777777" w:rsidTr="00EC39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2DA26126" w14:textId="1A9912E6" w:rsidR="00FF6D0F" w:rsidRDefault="00EC3997" w:rsidP="00FF6D0F">
            <w:pPr>
              <w:pStyle w:val="Prrafodelista"/>
              <w:spacing w:beforeAutospacing="1" w:after="0" w:afterAutospacing="1" w:line="240" w:lineRule="auto"/>
              <w:ind w:left="0"/>
            </w:pPr>
            <w:r>
              <w:t>C) Aislamiento</w:t>
            </w:r>
          </w:p>
        </w:tc>
        <w:tc>
          <w:tcPr>
            <w:tcW w:w="1701" w:type="dxa"/>
          </w:tcPr>
          <w:p w14:paraId="4975C160" w14:textId="51A3A7D4" w:rsidR="00FF6D0F" w:rsidRPr="00EC3997" w:rsidRDefault="00C57F30" w:rsidP="00EC3997">
            <w:pPr>
              <w:pStyle w:val="Prrafodelista"/>
              <w:spacing w:beforeAutospacing="1" w:after="0" w:afterAutospacing="1"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(</w:t>
            </w:r>
            <w:r w:rsidR="00727424">
              <w:t>B</w:t>
            </w:r>
            <w:r>
              <w:t>)</w:t>
            </w:r>
          </w:p>
        </w:tc>
        <w:tc>
          <w:tcPr>
            <w:tcW w:w="3605" w:type="dxa"/>
          </w:tcPr>
          <w:p w14:paraId="45886028" w14:textId="28502D0E" w:rsidR="00FF6D0F" w:rsidRDefault="00EC3997" w:rsidP="00EC3997">
            <w:pPr>
              <w:pStyle w:val="Prrafodelista"/>
              <w:spacing w:beforeAutospacing="1" w:after="0" w:afterAutospacing="1" w:line="24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Propiedad que asegura que los cambios realizados por una transacción son permanentes.</w:t>
            </w:r>
          </w:p>
        </w:tc>
      </w:tr>
      <w:tr w:rsidR="00FF6D0F" w14:paraId="2235E161" w14:textId="77777777" w:rsidTr="00EC39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264FAB28" w14:textId="5478ECBD" w:rsidR="00FF6D0F" w:rsidRDefault="00EC3997" w:rsidP="00FF6D0F">
            <w:pPr>
              <w:pStyle w:val="Prrafodelista"/>
              <w:spacing w:beforeAutospacing="1" w:after="0" w:afterAutospacing="1" w:line="240" w:lineRule="auto"/>
              <w:ind w:left="0"/>
            </w:pPr>
            <w:r>
              <w:t>D) Durabilidad</w:t>
            </w:r>
          </w:p>
        </w:tc>
        <w:tc>
          <w:tcPr>
            <w:tcW w:w="1701" w:type="dxa"/>
          </w:tcPr>
          <w:p w14:paraId="5965E59C" w14:textId="78551CF1" w:rsidR="00FF6D0F" w:rsidRDefault="00C57F30" w:rsidP="00EC3997">
            <w:pPr>
              <w:pStyle w:val="Prrafodelista"/>
              <w:spacing w:beforeAutospacing="1" w:after="0" w:afterAutospacing="1"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727424">
              <w:t>C</w:t>
            </w:r>
            <w:r>
              <w:t>)</w:t>
            </w:r>
          </w:p>
        </w:tc>
        <w:tc>
          <w:tcPr>
            <w:tcW w:w="3605" w:type="dxa"/>
          </w:tcPr>
          <w:p w14:paraId="3E9DB225" w14:textId="0D8C8207" w:rsidR="0029370B" w:rsidRDefault="0029370B" w:rsidP="00EC3997">
            <w:pPr>
              <w:pStyle w:val="Prrafodelista"/>
              <w:spacing w:beforeAutospacing="1" w:after="0" w:afterAutospacing="1" w:line="24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Propiedad que asegura que las transacciones llevan a la base de datos de un estado válido a otro.</w:t>
            </w:r>
          </w:p>
          <w:p w14:paraId="352687D6" w14:textId="3BE130B7" w:rsidR="00FF6D0F" w:rsidRDefault="00FF6D0F" w:rsidP="00EC3997">
            <w:pPr>
              <w:pStyle w:val="Prrafodelista"/>
              <w:spacing w:beforeAutospacing="1" w:after="0" w:afterAutospacing="1" w:line="24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0418FE0" w14:textId="08F6B3B1" w:rsidR="00FF6D0F" w:rsidRPr="00C36ED4" w:rsidRDefault="00B05500" w:rsidP="00C36ED4">
      <w:pPr>
        <w:spacing w:beforeAutospacing="1" w:after="0" w:afterAutospacing="1" w:line="240" w:lineRule="auto"/>
        <w:rPr>
          <w:b/>
          <w:bCs/>
        </w:rPr>
      </w:pPr>
      <w:r w:rsidRPr="00C36ED4">
        <w:rPr>
          <w:b/>
          <w:bCs/>
          <w:highlight w:val="cyan"/>
        </w:rPr>
        <w:t>Preguntas Prácticas</w:t>
      </w:r>
    </w:p>
    <w:p w14:paraId="68AB3384" w14:textId="383EF477" w:rsidR="00FF6D0F" w:rsidRPr="00C36ED4" w:rsidRDefault="00B05500" w:rsidP="00C36ED4">
      <w:pPr>
        <w:spacing w:beforeAutospacing="1" w:after="0" w:afterAutospacing="1" w:line="240" w:lineRule="auto"/>
        <w:ind w:firstLine="426"/>
        <w:rPr>
          <w:b/>
          <w:bCs/>
        </w:rPr>
      </w:pPr>
      <w:r w:rsidRPr="00C36ED4">
        <w:rPr>
          <w:b/>
          <w:bCs/>
        </w:rPr>
        <w:t>Se tiene la siguiente tabla:</w:t>
      </w:r>
    </w:p>
    <w:p w14:paraId="24BFE8DE" w14:textId="49D33690" w:rsidR="0036687A" w:rsidRPr="0036687A" w:rsidRDefault="00917EB5" w:rsidP="00917EB5">
      <w:pPr>
        <w:ind w:left="708"/>
        <w:jc w:val="both"/>
        <w:rPr>
          <w:rFonts w:asciiTheme="minorHAnsi" w:hAnsiTheme="minorHAnsi" w:cstheme="minorHAnsi"/>
          <w:sz w:val="20"/>
          <w:szCs w:val="20"/>
          <w:lang w:val="es-CO"/>
        </w:rPr>
      </w:pPr>
      <w:r>
        <w:rPr>
          <w:noProof/>
        </w:rPr>
        <w:drawing>
          <wp:inline distT="0" distB="0" distL="0" distR="0" wp14:anchorId="1CDF4484" wp14:editId="46E120C2">
            <wp:extent cx="3677406" cy="8496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5" t="33690" r="63906" b="52299"/>
                    <a:stretch/>
                  </pic:blipFill>
                  <pic:spPr bwMode="auto">
                    <a:xfrm>
                      <a:off x="0" y="0"/>
                      <a:ext cx="3678672" cy="84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51C24" w14:textId="46DA2D0E" w:rsidR="000B5F2F" w:rsidRDefault="000B5F2F" w:rsidP="000B5F2F">
      <w:pPr>
        <w:spacing w:after="120" w:line="240" w:lineRule="auto"/>
        <w:ind w:left="708" w:right="443"/>
        <w:jc w:val="both"/>
        <w:rPr>
          <w:rFonts w:asciiTheme="minorHAnsi" w:hAnsiTheme="minorHAnsi" w:cstheme="minorHAnsi"/>
          <w:lang w:val="es-CO"/>
        </w:rPr>
      </w:pPr>
      <w:r>
        <w:rPr>
          <w:rFonts w:asciiTheme="minorHAnsi" w:hAnsiTheme="minorHAnsi" w:cstheme="minorHAnsi"/>
          <w:lang w:val="es-CO"/>
        </w:rPr>
        <w:t>De acuerdo con la tabla anterior, responda lo siguiente:</w:t>
      </w:r>
    </w:p>
    <w:p w14:paraId="275D2987" w14:textId="04AF97A1" w:rsidR="00A2426A" w:rsidRDefault="000B5F2F" w:rsidP="000B5F2F">
      <w:pPr>
        <w:pStyle w:val="Prrafodelista"/>
        <w:numPr>
          <w:ilvl w:val="0"/>
          <w:numId w:val="40"/>
        </w:numPr>
        <w:spacing w:after="120" w:line="240" w:lineRule="auto"/>
        <w:ind w:right="443"/>
        <w:jc w:val="both"/>
        <w:rPr>
          <w:rFonts w:asciiTheme="minorHAnsi" w:hAnsiTheme="minorHAnsi" w:cstheme="minorHAnsi"/>
          <w:lang w:val="es-CO"/>
        </w:rPr>
      </w:pPr>
      <w:r w:rsidRPr="00C57F30">
        <w:rPr>
          <w:rFonts w:asciiTheme="minorHAnsi" w:hAnsiTheme="minorHAnsi" w:cstheme="minorHAnsi"/>
          <w:lang w:val="es-CO"/>
        </w:rPr>
        <w:t>¿El nombre de la Entidad es Nombre?</w:t>
      </w:r>
    </w:p>
    <w:p w14:paraId="6B0AD21B" w14:textId="2AD18CEE" w:rsidR="00437293" w:rsidRDefault="00437293" w:rsidP="00437293">
      <w:pPr>
        <w:pStyle w:val="Prrafodelista"/>
        <w:spacing w:after="120" w:line="240" w:lineRule="auto"/>
        <w:ind w:left="1068" w:right="443"/>
        <w:jc w:val="both"/>
        <w:rPr>
          <w:rFonts w:asciiTheme="minorHAnsi" w:hAnsiTheme="minorHAnsi" w:cstheme="minorHAnsi"/>
          <w:lang w:val="es-CO"/>
        </w:rPr>
      </w:pPr>
      <w:r w:rsidRPr="00437293">
        <w:rPr>
          <w:rFonts w:asciiTheme="minorHAnsi" w:hAnsiTheme="minorHAnsi" w:cstheme="minorHAnsi"/>
          <w:highlight w:val="yellow"/>
          <w:lang w:val="es-CO"/>
        </w:rPr>
        <w:t>R=</w:t>
      </w:r>
      <w:r>
        <w:rPr>
          <w:rFonts w:asciiTheme="minorHAnsi" w:hAnsiTheme="minorHAnsi" w:cstheme="minorHAnsi"/>
          <w:lang w:val="es-CO"/>
        </w:rPr>
        <w:t xml:space="preserve"> No, el nombre es Clientes</w:t>
      </w:r>
    </w:p>
    <w:p w14:paraId="6DADCDE7" w14:textId="77777777" w:rsidR="0029370B" w:rsidRPr="00C57F30" w:rsidRDefault="0029370B" w:rsidP="0029370B">
      <w:pPr>
        <w:pStyle w:val="Prrafodelista"/>
        <w:spacing w:after="120" w:line="240" w:lineRule="auto"/>
        <w:ind w:left="1068" w:right="443"/>
        <w:jc w:val="both"/>
        <w:rPr>
          <w:rFonts w:asciiTheme="minorHAnsi" w:hAnsiTheme="minorHAnsi" w:cstheme="minorHAnsi"/>
          <w:lang w:val="es-CO"/>
        </w:rPr>
      </w:pPr>
    </w:p>
    <w:p w14:paraId="3A8B14F4" w14:textId="0D03CE66" w:rsidR="000B5F2F" w:rsidRDefault="000B5F2F" w:rsidP="000B5F2F">
      <w:pPr>
        <w:pStyle w:val="Prrafodelista"/>
        <w:numPr>
          <w:ilvl w:val="0"/>
          <w:numId w:val="40"/>
        </w:numPr>
        <w:spacing w:after="120" w:line="240" w:lineRule="auto"/>
        <w:ind w:right="443"/>
        <w:jc w:val="both"/>
        <w:rPr>
          <w:rFonts w:asciiTheme="minorHAnsi" w:hAnsiTheme="minorHAnsi" w:cstheme="minorHAnsi"/>
          <w:lang w:val="es-CO"/>
        </w:rPr>
      </w:pPr>
      <w:r w:rsidRPr="00C57F30">
        <w:rPr>
          <w:rFonts w:asciiTheme="minorHAnsi" w:hAnsiTheme="minorHAnsi" w:cstheme="minorHAnsi"/>
          <w:lang w:val="es-CO"/>
        </w:rPr>
        <w:t>¿Cuántos atributos tiene la Entidad?</w:t>
      </w:r>
    </w:p>
    <w:p w14:paraId="26367CF0" w14:textId="5AA5E212" w:rsidR="0088290F" w:rsidRDefault="0088290F" w:rsidP="0088290F">
      <w:pPr>
        <w:pStyle w:val="Prrafodelista"/>
        <w:spacing w:after="120" w:line="240" w:lineRule="auto"/>
        <w:ind w:left="1068" w:right="443"/>
        <w:jc w:val="both"/>
        <w:rPr>
          <w:rFonts w:asciiTheme="minorHAnsi" w:hAnsiTheme="minorHAnsi" w:cstheme="minorHAnsi"/>
          <w:lang w:val="es-CO"/>
        </w:rPr>
      </w:pPr>
      <w:r>
        <w:rPr>
          <w:rFonts w:asciiTheme="minorHAnsi" w:hAnsiTheme="minorHAnsi" w:cstheme="minorHAnsi"/>
          <w:lang w:val="es-CO"/>
        </w:rPr>
        <w:t xml:space="preserve">R= 5, </w:t>
      </w:r>
      <w:proofErr w:type="spellStart"/>
      <w:r>
        <w:rPr>
          <w:rFonts w:asciiTheme="minorHAnsi" w:hAnsiTheme="minorHAnsi" w:cstheme="minorHAnsi"/>
          <w:lang w:val="es-CO"/>
        </w:rPr>
        <w:t>cienteid</w:t>
      </w:r>
      <w:proofErr w:type="spellEnd"/>
      <w:r>
        <w:rPr>
          <w:rFonts w:asciiTheme="minorHAnsi" w:hAnsiTheme="minorHAnsi" w:cstheme="minorHAnsi"/>
          <w:lang w:val="es-CO"/>
        </w:rPr>
        <w:t xml:space="preserve">, nombre, apellido, dirección, </w:t>
      </w:r>
      <w:proofErr w:type="spellStart"/>
      <w:r>
        <w:rPr>
          <w:rFonts w:asciiTheme="minorHAnsi" w:hAnsiTheme="minorHAnsi" w:cstheme="minorHAnsi"/>
          <w:lang w:val="es-CO"/>
        </w:rPr>
        <w:t>telefono</w:t>
      </w:r>
      <w:proofErr w:type="spellEnd"/>
    </w:p>
    <w:p w14:paraId="010A7276" w14:textId="77777777" w:rsidR="0029370B" w:rsidRPr="0029370B" w:rsidRDefault="0029370B" w:rsidP="0029370B">
      <w:pPr>
        <w:pStyle w:val="Prrafodelista"/>
        <w:rPr>
          <w:rFonts w:asciiTheme="minorHAnsi" w:hAnsiTheme="minorHAnsi" w:cstheme="minorHAnsi"/>
          <w:lang w:val="es-CO"/>
        </w:rPr>
      </w:pPr>
    </w:p>
    <w:p w14:paraId="6C75DF75" w14:textId="77777777" w:rsidR="0029370B" w:rsidRPr="00C57F30" w:rsidRDefault="0029370B" w:rsidP="0029370B">
      <w:pPr>
        <w:pStyle w:val="Prrafodelista"/>
        <w:spacing w:after="120" w:line="240" w:lineRule="auto"/>
        <w:ind w:left="1068" w:right="443"/>
        <w:jc w:val="both"/>
        <w:rPr>
          <w:rFonts w:asciiTheme="minorHAnsi" w:hAnsiTheme="minorHAnsi" w:cstheme="minorHAnsi"/>
          <w:lang w:val="es-CO"/>
        </w:rPr>
      </w:pPr>
    </w:p>
    <w:p w14:paraId="6611C80A" w14:textId="2C24A02C" w:rsidR="000B5F2F" w:rsidRDefault="000B5F2F" w:rsidP="000B5F2F">
      <w:pPr>
        <w:pStyle w:val="Prrafodelista"/>
        <w:numPr>
          <w:ilvl w:val="0"/>
          <w:numId w:val="40"/>
        </w:numPr>
        <w:spacing w:after="120" w:line="240" w:lineRule="auto"/>
        <w:ind w:right="443"/>
        <w:jc w:val="both"/>
        <w:rPr>
          <w:rFonts w:asciiTheme="minorHAnsi" w:hAnsiTheme="minorHAnsi" w:cstheme="minorHAnsi"/>
          <w:lang w:val="es-CO"/>
        </w:rPr>
      </w:pPr>
      <w:r w:rsidRPr="00C57F30">
        <w:rPr>
          <w:rFonts w:asciiTheme="minorHAnsi" w:hAnsiTheme="minorHAnsi" w:cstheme="minorHAnsi"/>
          <w:lang w:val="es-CO"/>
        </w:rPr>
        <w:t>¿Cuántos registros tiene la Entidad?</w:t>
      </w:r>
    </w:p>
    <w:p w14:paraId="347A050B" w14:textId="6185915D" w:rsidR="005811BF" w:rsidRDefault="005811BF" w:rsidP="005811BF">
      <w:pPr>
        <w:pStyle w:val="Prrafodelista"/>
        <w:spacing w:after="120" w:line="240" w:lineRule="auto"/>
        <w:ind w:left="1068" w:right="443"/>
        <w:jc w:val="both"/>
        <w:rPr>
          <w:rFonts w:asciiTheme="minorHAnsi" w:hAnsiTheme="minorHAnsi" w:cstheme="minorHAnsi"/>
          <w:lang w:val="es-CO"/>
        </w:rPr>
      </w:pPr>
      <w:r>
        <w:rPr>
          <w:rFonts w:asciiTheme="minorHAnsi" w:hAnsiTheme="minorHAnsi" w:cstheme="minorHAnsi"/>
          <w:lang w:val="es-CO"/>
        </w:rPr>
        <w:t>R= Tiene 5 registros (1,2,3)</w:t>
      </w:r>
    </w:p>
    <w:p w14:paraId="23FA276C" w14:textId="77777777" w:rsidR="0029370B" w:rsidRPr="0029370B" w:rsidRDefault="0029370B" w:rsidP="0029370B">
      <w:pPr>
        <w:spacing w:after="120" w:line="240" w:lineRule="auto"/>
        <w:ind w:right="443"/>
        <w:jc w:val="both"/>
        <w:rPr>
          <w:rFonts w:asciiTheme="minorHAnsi" w:hAnsiTheme="minorHAnsi" w:cstheme="minorHAnsi"/>
          <w:lang w:val="es-CO"/>
        </w:rPr>
      </w:pPr>
    </w:p>
    <w:p w14:paraId="14219340" w14:textId="2D3D74E1" w:rsidR="000B5F2F" w:rsidRPr="008B75D8" w:rsidRDefault="008B75D8" w:rsidP="00C36ED4">
      <w:pPr>
        <w:spacing w:after="120" w:line="240" w:lineRule="auto"/>
        <w:ind w:left="708" w:right="443" w:hanging="282"/>
        <w:jc w:val="both"/>
        <w:rPr>
          <w:rFonts w:asciiTheme="minorHAnsi" w:hAnsiTheme="minorHAnsi" w:cstheme="minorHAnsi"/>
          <w:b/>
          <w:bCs/>
          <w:lang w:val="es-CO"/>
        </w:rPr>
      </w:pPr>
      <w:r w:rsidRPr="008B75D8">
        <w:rPr>
          <w:rFonts w:asciiTheme="minorHAnsi" w:hAnsiTheme="minorHAnsi" w:cstheme="minorHAnsi"/>
          <w:b/>
          <w:bCs/>
          <w:lang w:val="es-CO"/>
        </w:rPr>
        <w:t>Para las siguientes Entidades, indique qué atributos son llave primaria y llave foránea:</w:t>
      </w:r>
    </w:p>
    <w:tbl>
      <w:tblPr>
        <w:tblW w:w="3880" w:type="dxa"/>
        <w:tblInd w:w="34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0"/>
        <w:gridCol w:w="1080"/>
        <w:gridCol w:w="1700"/>
      </w:tblGrid>
      <w:tr w:rsidR="008B75D8" w:rsidRPr="008B75D8" w14:paraId="3C280E55" w14:textId="77777777" w:rsidTr="008B75D8">
        <w:trPr>
          <w:trHeight w:val="294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85FD6" w14:textId="77777777" w:rsidR="008B75D8" w:rsidRPr="008B75D8" w:rsidRDefault="008B75D8" w:rsidP="008B75D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val="es-CO" w:eastAsia="es-CO"/>
              </w:rPr>
            </w:pPr>
            <w:r w:rsidRPr="008B75D8">
              <w:rPr>
                <w:rFonts w:eastAsia="Times New Roman" w:cs="Calibri"/>
                <w:b/>
                <w:bCs/>
                <w:color w:val="000000"/>
                <w:lang w:val="es-CO" w:eastAsia="es-CO"/>
              </w:rPr>
              <w:t>Clientes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15389" w14:textId="77777777" w:rsidR="008B75D8" w:rsidRPr="008B75D8" w:rsidRDefault="008B75D8" w:rsidP="008B75D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val="es-CO" w:eastAsia="es-CO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E6A7D" w14:textId="77777777" w:rsidR="008B75D8" w:rsidRPr="008B75D8" w:rsidRDefault="008B75D8" w:rsidP="008B75D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val="es-CO" w:eastAsia="es-CO"/>
              </w:rPr>
            </w:pPr>
            <w:r w:rsidRPr="008B75D8">
              <w:rPr>
                <w:rFonts w:eastAsia="Times New Roman" w:cs="Calibri"/>
                <w:b/>
                <w:bCs/>
                <w:color w:val="000000"/>
                <w:lang w:val="es-CO" w:eastAsia="es-CO"/>
              </w:rPr>
              <w:t>Pedidos</w:t>
            </w:r>
          </w:p>
        </w:tc>
      </w:tr>
      <w:tr w:rsidR="008B75D8" w:rsidRPr="008B75D8" w14:paraId="51A5ED0A" w14:textId="77777777" w:rsidTr="008B75D8">
        <w:trPr>
          <w:trHeight w:val="294"/>
        </w:trPr>
        <w:tc>
          <w:tcPr>
            <w:tcW w:w="11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BAB34F" w14:textId="77777777" w:rsidR="008B75D8" w:rsidRPr="00C57F30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  <w:proofErr w:type="spellStart"/>
            <w:r w:rsidRPr="009D3CE8">
              <w:rPr>
                <w:rFonts w:eastAsia="Times New Roman" w:cs="Calibri"/>
                <w:color w:val="000000"/>
                <w:highlight w:val="red"/>
                <w:lang w:val="es-CO" w:eastAsia="es-CO"/>
              </w:rPr>
              <w:t>ClienteID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DD524" w14:textId="77777777" w:rsidR="008B75D8" w:rsidRPr="00C57F30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</w:p>
        </w:tc>
        <w:tc>
          <w:tcPr>
            <w:tcW w:w="17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6667B8" w14:textId="77777777" w:rsidR="008B75D8" w:rsidRPr="00C57F30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  <w:proofErr w:type="spellStart"/>
            <w:r w:rsidRPr="009D3CE8">
              <w:rPr>
                <w:rFonts w:eastAsia="Times New Roman" w:cs="Calibri"/>
                <w:color w:val="000000"/>
                <w:highlight w:val="red"/>
                <w:lang w:val="es-CO" w:eastAsia="es-CO"/>
              </w:rPr>
              <w:t>PedidoID</w:t>
            </w:r>
            <w:proofErr w:type="spellEnd"/>
          </w:p>
        </w:tc>
      </w:tr>
      <w:tr w:rsidR="008B75D8" w:rsidRPr="008B75D8" w14:paraId="14D8D109" w14:textId="77777777" w:rsidTr="008B75D8">
        <w:trPr>
          <w:trHeight w:val="288"/>
        </w:trPr>
        <w:tc>
          <w:tcPr>
            <w:tcW w:w="110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836CED" w14:textId="77777777" w:rsidR="008B75D8" w:rsidRPr="00C57F30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  <w:r w:rsidRPr="00C57F30">
              <w:rPr>
                <w:rFonts w:eastAsia="Times New Roman" w:cs="Calibri"/>
                <w:color w:val="000000"/>
                <w:lang w:val="es-CO" w:eastAsia="es-CO"/>
              </w:rPr>
              <w:t>Nombre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6A732" w14:textId="77777777" w:rsidR="008B75D8" w:rsidRPr="00C57F30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</w:p>
        </w:tc>
        <w:tc>
          <w:tcPr>
            <w:tcW w:w="170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7926F7" w14:textId="77777777" w:rsidR="008B75D8" w:rsidRPr="00C57F30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  <w:proofErr w:type="spellStart"/>
            <w:r w:rsidRPr="009D3CE8">
              <w:rPr>
                <w:rFonts w:eastAsia="Times New Roman" w:cs="Calibri"/>
                <w:color w:val="000000"/>
                <w:highlight w:val="green"/>
                <w:lang w:val="es-CO" w:eastAsia="es-CO"/>
              </w:rPr>
              <w:t>ClienteID</w:t>
            </w:r>
            <w:proofErr w:type="spellEnd"/>
          </w:p>
        </w:tc>
      </w:tr>
      <w:tr w:rsidR="008B75D8" w:rsidRPr="008B75D8" w14:paraId="32F11398" w14:textId="77777777" w:rsidTr="008B75D8">
        <w:trPr>
          <w:trHeight w:val="288"/>
        </w:trPr>
        <w:tc>
          <w:tcPr>
            <w:tcW w:w="110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D8111F" w14:textId="77777777" w:rsidR="008B75D8" w:rsidRPr="008B75D8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  <w:r w:rsidRPr="008B75D8">
              <w:rPr>
                <w:rFonts w:eastAsia="Times New Roman" w:cs="Calibri"/>
                <w:color w:val="000000"/>
                <w:lang w:val="es-CO" w:eastAsia="es-CO"/>
              </w:rPr>
              <w:t>Apellido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5BDB5" w14:textId="77777777" w:rsidR="008B75D8" w:rsidRPr="008B75D8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</w:p>
        </w:tc>
        <w:tc>
          <w:tcPr>
            <w:tcW w:w="170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1BB4BA" w14:textId="77777777" w:rsidR="008B75D8" w:rsidRPr="008B75D8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  <w:r w:rsidRPr="008B75D8">
              <w:rPr>
                <w:rFonts w:eastAsia="Times New Roman" w:cs="Calibri"/>
                <w:color w:val="000000"/>
                <w:lang w:val="es-CO" w:eastAsia="es-CO"/>
              </w:rPr>
              <w:t>Fecha</w:t>
            </w:r>
          </w:p>
        </w:tc>
      </w:tr>
      <w:tr w:rsidR="008B75D8" w:rsidRPr="008B75D8" w14:paraId="0F545B16" w14:textId="77777777" w:rsidTr="008B75D8">
        <w:trPr>
          <w:trHeight w:val="294"/>
        </w:trPr>
        <w:tc>
          <w:tcPr>
            <w:tcW w:w="110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8987C2" w14:textId="77777777" w:rsidR="008B75D8" w:rsidRPr="008B75D8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  <w:r w:rsidRPr="008B75D8">
              <w:rPr>
                <w:rFonts w:eastAsia="Times New Roman" w:cs="Calibri"/>
                <w:color w:val="000000"/>
                <w:lang w:val="es-CO" w:eastAsia="es-CO"/>
              </w:rPr>
              <w:t>Dirección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9F9A3" w14:textId="77777777" w:rsidR="008B75D8" w:rsidRPr="008B75D8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</w:p>
        </w:tc>
        <w:tc>
          <w:tcPr>
            <w:tcW w:w="170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5ACC17" w14:textId="77777777" w:rsidR="008B75D8" w:rsidRPr="008B75D8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  <w:r w:rsidRPr="008B75D8">
              <w:rPr>
                <w:rFonts w:eastAsia="Times New Roman" w:cs="Calibri"/>
                <w:color w:val="000000"/>
                <w:lang w:val="es-CO" w:eastAsia="es-CO"/>
              </w:rPr>
              <w:t>Total</w:t>
            </w:r>
          </w:p>
        </w:tc>
      </w:tr>
      <w:tr w:rsidR="008B75D8" w:rsidRPr="008B75D8" w14:paraId="617643F1" w14:textId="77777777" w:rsidTr="008B75D8">
        <w:trPr>
          <w:trHeight w:val="300"/>
        </w:trPr>
        <w:tc>
          <w:tcPr>
            <w:tcW w:w="110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370E78" w14:textId="77777777" w:rsidR="008B75D8" w:rsidRPr="008B75D8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  <w:r w:rsidRPr="008B75D8">
              <w:rPr>
                <w:rFonts w:eastAsia="Times New Roman" w:cs="Calibri"/>
                <w:color w:val="000000"/>
                <w:lang w:val="es-CO" w:eastAsia="es-CO"/>
              </w:rPr>
              <w:t>Teléfono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2E345" w14:textId="77777777" w:rsidR="008B75D8" w:rsidRPr="008B75D8" w:rsidRDefault="008B75D8" w:rsidP="008B75D8">
            <w:pPr>
              <w:spacing w:after="0" w:line="240" w:lineRule="auto"/>
              <w:rPr>
                <w:rFonts w:eastAsia="Times New Roman" w:cs="Calibri"/>
                <w:color w:val="000000"/>
                <w:lang w:val="es-CO" w:eastAsia="es-CO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58119" w14:textId="77777777" w:rsidR="008B75D8" w:rsidRPr="008B75D8" w:rsidRDefault="008B75D8" w:rsidP="008B75D8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s-CO" w:eastAsia="es-CO"/>
              </w:rPr>
            </w:pPr>
          </w:p>
        </w:tc>
      </w:tr>
    </w:tbl>
    <w:p w14:paraId="29B99429" w14:textId="56C6BDA9" w:rsidR="008B75D8" w:rsidRPr="000B5F2F" w:rsidRDefault="008B75D8" w:rsidP="000B5F2F">
      <w:pPr>
        <w:spacing w:after="120" w:line="240" w:lineRule="auto"/>
        <w:ind w:right="443"/>
        <w:jc w:val="both"/>
        <w:rPr>
          <w:rFonts w:asciiTheme="minorHAnsi" w:hAnsiTheme="minorHAnsi" w:cstheme="minorHAnsi"/>
          <w:lang w:val="es-CO"/>
        </w:rPr>
      </w:pPr>
      <w:r>
        <w:rPr>
          <w:rFonts w:asciiTheme="minorHAnsi" w:hAnsiTheme="minorHAnsi" w:cstheme="minorHAnsi"/>
          <w:lang w:val="es-CO"/>
        </w:rPr>
        <w:t xml:space="preserve">  </w:t>
      </w:r>
    </w:p>
    <w:p w14:paraId="69901F15" w14:textId="6C8DFC8F" w:rsidR="009D3CE8" w:rsidRDefault="006210D0" w:rsidP="002D4DC8">
      <w:pPr>
        <w:pStyle w:val="Prrafodelista"/>
        <w:spacing w:beforeAutospacing="1" w:after="0" w:afterAutospacing="1" w:line="240" w:lineRule="auto"/>
        <w:ind w:left="360"/>
        <w:rPr>
          <w:b/>
          <w:bCs/>
        </w:rPr>
      </w:pPr>
      <w:r w:rsidRPr="006210D0">
        <w:rPr>
          <w:b/>
          <w:bCs/>
          <w:highlight w:val="red"/>
        </w:rPr>
        <w:t>PK</w:t>
      </w:r>
    </w:p>
    <w:p w14:paraId="25C897FC" w14:textId="6526206D" w:rsidR="006210D0" w:rsidRDefault="006210D0" w:rsidP="002D4DC8">
      <w:pPr>
        <w:pStyle w:val="Prrafodelista"/>
        <w:spacing w:beforeAutospacing="1" w:after="0" w:afterAutospacing="1" w:line="240" w:lineRule="auto"/>
        <w:ind w:left="360"/>
        <w:rPr>
          <w:b/>
          <w:bCs/>
        </w:rPr>
      </w:pPr>
      <w:r w:rsidRPr="006210D0">
        <w:rPr>
          <w:b/>
          <w:bCs/>
          <w:highlight w:val="green"/>
        </w:rPr>
        <w:t>FK</w:t>
      </w:r>
    </w:p>
    <w:p w14:paraId="10C5D542" w14:textId="1B5A12CE" w:rsidR="002D4DC8" w:rsidRPr="008B75D8" w:rsidRDefault="002D4DC8" w:rsidP="002D4DC8">
      <w:pPr>
        <w:pStyle w:val="Prrafodelista"/>
        <w:spacing w:beforeAutospacing="1" w:after="0" w:afterAutospacing="1" w:line="240" w:lineRule="auto"/>
        <w:ind w:left="360"/>
        <w:rPr>
          <w:b/>
          <w:bCs/>
        </w:rPr>
      </w:pPr>
      <w:r w:rsidRPr="008B75D8">
        <w:rPr>
          <w:b/>
          <w:bCs/>
        </w:rPr>
        <w:t xml:space="preserve">Se tiene </w:t>
      </w:r>
      <w:r w:rsidR="00C36ED4">
        <w:rPr>
          <w:b/>
          <w:bCs/>
        </w:rPr>
        <w:t xml:space="preserve">una base de datos con las </w:t>
      </w:r>
      <w:r w:rsidRPr="008B75D8">
        <w:rPr>
          <w:b/>
          <w:bCs/>
        </w:rPr>
        <w:t>siguiente</w:t>
      </w:r>
      <w:r>
        <w:rPr>
          <w:b/>
          <w:bCs/>
        </w:rPr>
        <w:t>s</w:t>
      </w:r>
      <w:r w:rsidRPr="008B75D8">
        <w:rPr>
          <w:b/>
          <w:bCs/>
        </w:rPr>
        <w:t xml:space="preserve"> tabla</w:t>
      </w:r>
      <w:r>
        <w:rPr>
          <w:b/>
          <w:bCs/>
        </w:rPr>
        <w:t>s</w:t>
      </w:r>
      <w:r w:rsidRPr="008B75D8">
        <w:rPr>
          <w:b/>
          <w:bCs/>
        </w:rPr>
        <w:t>:</w:t>
      </w:r>
    </w:p>
    <w:p w14:paraId="74D88265" w14:textId="5DD14747" w:rsidR="0036687A" w:rsidRDefault="00C36ED4" w:rsidP="00C36ED4">
      <w:pPr>
        <w:ind w:left="708"/>
        <w:jc w:val="center"/>
        <w:rPr>
          <w:rFonts w:asciiTheme="minorHAnsi" w:hAnsiTheme="minorHAnsi" w:cstheme="minorHAnsi"/>
          <w:lang w:val="es-CO"/>
        </w:rPr>
      </w:pPr>
      <w:r>
        <w:rPr>
          <w:noProof/>
        </w:rPr>
        <w:drawing>
          <wp:inline distT="0" distB="0" distL="0" distR="0" wp14:anchorId="40A85FA3" wp14:editId="2216FE98">
            <wp:extent cx="4030345" cy="92202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5" t="33369" r="63665" b="52513"/>
                    <a:stretch/>
                  </pic:blipFill>
                  <pic:spPr bwMode="auto">
                    <a:xfrm>
                      <a:off x="0" y="0"/>
                      <a:ext cx="4032509" cy="92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CA208" w14:textId="7320C626" w:rsidR="00C36ED4" w:rsidRDefault="00C36ED4" w:rsidP="00C36ED4">
      <w:pPr>
        <w:ind w:left="708"/>
        <w:jc w:val="center"/>
        <w:rPr>
          <w:rFonts w:asciiTheme="minorHAnsi" w:hAnsiTheme="minorHAnsi" w:cstheme="minorHAnsi"/>
          <w:lang w:val="es-CO"/>
        </w:rPr>
      </w:pPr>
    </w:p>
    <w:p w14:paraId="4B5E9751" w14:textId="4257DEA5" w:rsidR="00C36ED4" w:rsidRDefault="00C36ED4" w:rsidP="00C36ED4">
      <w:pPr>
        <w:ind w:left="708"/>
        <w:jc w:val="center"/>
        <w:rPr>
          <w:rFonts w:asciiTheme="minorHAnsi" w:hAnsiTheme="minorHAnsi" w:cstheme="minorHAnsi"/>
          <w:lang w:val="es-CO"/>
        </w:rPr>
      </w:pPr>
      <w:r>
        <w:rPr>
          <w:noProof/>
        </w:rPr>
        <w:drawing>
          <wp:inline distT="0" distB="0" distL="0" distR="0" wp14:anchorId="397F0BF3" wp14:editId="0440BB23">
            <wp:extent cx="3055620" cy="93420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809" t="33048" r="29857" b="51551"/>
                    <a:stretch/>
                  </pic:blipFill>
                  <pic:spPr bwMode="auto">
                    <a:xfrm>
                      <a:off x="0" y="0"/>
                      <a:ext cx="3088941" cy="94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52ADF" w14:textId="3216D68E" w:rsidR="00C36ED4" w:rsidRDefault="00C36ED4" w:rsidP="00C36ED4">
      <w:pPr>
        <w:ind w:left="708"/>
        <w:jc w:val="both"/>
        <w:rPr>
          <w:rFonts w:asciiTheme="minorHAnsi" w:hAnsiTheme="minorHAnsi" w:cstheme="minorHAnsi"/>
          <w:lang w:val="es-CO"/>
        </w:rPr>
      </w:pPr>
      <w:r>
        <w:rPr>
          <w:rFonts w:asciiTheme="minorHAnsi" w:hAnsiTheme="minorHAnsi" w:cstheme="minorHAnsi"/>
          <w:lang w:val="es-CO"/>
        </w:rPr>
        <w:t>¿Qué errores identifica en ambas tablas o entidades?</w:t>
      </w:r>
    </w:p>
    <w:p w14:paraId="3131D370" w14:textId="77777777" w:rsidR="00C36ED4" w:rsidRPr="00A2426A" w:rsidRDefault="00C36ED4" w:rsidP="00C36ED4">
      <w:pPr>
        <w:ind w:left="708"/>
        <w:jc w:val="both"/>
        <w:rPr>
          <w:rFonts w:asciiTheme="minorHAnsi" w:hAnsiTheme="minorHAnsi" w:cstheme="minorHAnsi"/>
          <w:lang w:val="es-CO"/>
        </w:rPr>
      </w:pPr>
    </w:p>
    <w:sectPr w:rsidR="00C36ED4" w:rsidRPr="00A2426A" w:rsidSect="00E602D4">
      <w:headerReference w:type="default" r:id="rId11"/>
      <w:footerReference w:type="default" r:id="rId12"/>
      <w:pgSz w:w="12242" w:h="15842" w:code="1"/>
      <w:pgMar w:top="1134" w:right="1134" w:bottom="1134" w:left="1134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ADE6AB" w14:textId="77777777" w:rsidR="00CF2CA9" w:rsidRDefault="00CF2CA9" w:rsidP="00000EA4">
      <w:pPr>
        <w:spacing w:after="0" w:line="240" w:lineRule="auto"/>
      </w:pPr>
      <w:r>
        <w:separator/>
      </w:r>
    </w:p>
  </w:endnote>
  <w:endnote w:type="continuationSeparator" w:id="0">
    <w:p w14:paraId="1929EE3C" w14:textId="77777777" w:rsidR="00CF2CA9" w:rsidRDefault="00CF2CA9" w:rsidP="00000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50C3E1" w14:textId="77777777" w:rsidR="00C57F30" w:rsidRPr="00C57F30" w:rsidRDefault="00C57F30">
    <w:pPr>
      <w:pStyle w:val="Piedepgina"/>
      <w:rPr>
        <w:sz w:val="14"/>
        <w:szCs w:val="14"/>
      </w:rPr>
    </w:pPr>
    <w:r w:rsidRPr="00C57F30">
      <w:rPr>
        <w:sz w:val="14"/>
        <w:szCs w:val="14"/>
      </w:rPr>
      <w:t xml:space="preserve">Preparado por:  </w:t>
    </w:r>
  </w:p>
  <w:p w14:paraId="50C750A6" w14:textId="2F8BB7FD" w:rsidR="00C57F30" w:rsidRPr="00C57F30" w:rsidRDefault="00C57F30">
    <w:pPr>
      <w:pStyle w:val="Piedepgina"/>
      <w:rPr>
        <w:sz w:val="14"/>
        <w:szCs w:val="14"/>
      </w:rPr>
    </w:pPr>
    <w:r w:rsidRPr="00C57F30">
      <w:rPr>
        <w:sz w:val="14"/>
        <w:szCs w:val="14"/>
      </w:rPr>
      <w:t>Liliana Ma. Galeano Zea – Instructora ADSO CESGE</w:t>
    </w:r>
  </w:p>
  <w:p w14:paraId="69124F3D" w14:textId="19578874" w:rsidR="00C57F30" w:rsidRPr="00C57F30" w:rsidRDefault="00C57F30">
    <w:pPr>
      <w:pStyle w:val="Piedepgina"/>
      <w:rPr>
        <w:sz w:val="14"/>
        <w:szCs w:val="14"/>
      </w:rPr>
    </w:pPr>
    <w:r w:rsidRPr="00C57F30">
      <w:rPr>
        <w:sz w:val="14"/>
        <w:szCs w:val="14"/>
      </w:rPr>
      <w:t>Julio de 2024</w:t>
    </w:r>
  </w:p>
  <w:p w14:paraId="2C8796CD" w14:textId="77777777" w:rsidR="00C57F30" w:rsidRDefault="00C57F3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378991" w14:textId="77777777" w:rsidR="00CF2CA9" w:rsidRDefault="00CF2CA9" w:rsidP="00000EA4">
      <w:pPr>
        <w:spacing w:after="0" w:line="240" w:lineRule="auto"/>
      </w:pPr>
      <w:r>
        <w:separator/>
      </w:r>
    </w:p>
  </w:footnote>
  <w:footnote w:type="continuationSeparator" w:id="0">
    <w:p w14:paraId="273E7FDE" w14:textId="77777777" w:rsidR="00CF2CA9" w:rsidRDefault="00CF2CA9" w:rsidP="00000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8CDEC" w14:textId="440C74FF" w:rsidR="00C57F30" w:rsidRDefault="00C57F30" w:rsidP="00C57F30">
    <w:pPr>
      <w:pStyle w:val="Encabezado"/>
      <w:jc w:val="center"/>
    </w:pPr>
    <w:r>
      <w:rPr>
        <w:noProof/>
      </w:rPr>
      <w:drawing>
        <wp:inline distT="0" distB="0" distL="0" distR="0" wp14:anchorId="169EDF22" wp14:editId="2ECFCC6E">
          <wp:extent cx="411480" cy="401734"/>
          <wp:effectExtent l="0" t="0" r="762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rcRect l="2047" t="17623" r="52234" b="5005"/>
                  <a:stretch/>
                </pic:blipFill>
                <pic:spPr bwMode="auto">
                  <a:xfrm>
                    <a:off x="0" y="0"/>
                    <a:ext cx="415060" cy="4052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35934341" w14:textId="77777777" w:rsidR="00C57F30" w:rsidRDefault="00C57F3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70408"/>
    <w:multiLevelType w:val="multilevel"/>
    <w:tmpl w:val="8C94A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057EA"/>
    <w:multiLevelType w:val="hybridMultilevel"/>
    <w:tmpl w:val="475040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81FA0"/>
    <w:multiLevelType w:val="hybridMultilevel"/>
    <w:tmpl w:val="C46E4DFC"/>
    <w:lvl w:ilvl="0" w:tplc="24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87A7E"/>
    <w:multiLevelType w:val="hybridMultilevel"/>
    <w:tmpl w:val="1986B370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44333DA"/>
    <w:multiLevelType w:val="hybridMultilevel"/>
    <w:tmpl w:val="044E748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6E77E2"/>
    <w:multiLevelType w:val="hybridMultilevel"/>
    <w:tmpl w:val="D290855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A7A10B2"/>
    <w:multiLevelType w:val="hybridMultilevel"/>
    <w:tmpl w:val="793216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4A153C"/>
    <w:multiLevelType w:val="hybridMultilevel"/>
    <w:tmpl w:val="1F50844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4A732E"/>
    <w:multiLevelType w:val="multilevel"/>
    <w:tmpl w:val="021418C6"/>
    <w:lvl w:ilvl="0">
      <w:start w:val="1"/>
      <w:numFmt w:val="bullet"/>
      <w:lvlText w:val="✔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A7A64DA"/>
    <w:multiLevelType w:val="hybridMultilevel"/>
    <w:tmpl w:val="BBDEA8E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C3C96"/>
    <w:multiLevelType w:val="hybridMultilevel"/>
    <w:tmpl w:val="00A05D9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6B647CA"/>
    <w:multiLevelType w:val="hybridMultilevel"/>
    <w:tmpl w:val="0A501EA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7995D6F"/>
    <w:multiLevelType w:val="hybridMultilevel"/>
    <w:tmpl w:val="64103E60"/>
    <w:lvl w:ilvl="0" w:tplc="932EEC5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83B1884"/>
    <w:multiLevelType w:val="hybridMultilevel"/>
    <w:tmpl w:val="77B6FEB4"/>
    <w:lvl w:ilvl="0" w:tplc="A1B2A18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C91A76D6">
      <w:start w:val="1"/>
      <w:numFmt w:val="lowerLetter"/>
      <w:lvlText w:val="%3."/>
      <w:lvlJc w:val="left"/>
      <w:pPr>
        <w:ind w:left="1800" w:hanging="360"/>
      </w:pPr>
      <w:rPr>
        <w:rFonts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9CF1DE2"/>
    <w:multiLevelType w:val="hybridMultilevel"/>
    <w:tmpl w:val="233E78EE"/>
    <w:lvl w:ilvl="0" w:tplc="3C980DDC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1E012A"/>
    <w:multiLevelType w:val="hybridMultilevel"/>
    <w:tmpl w:val="9AD0A18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2423987"/>
    <w:multiLevelType w:val="hybridMultilevel"/>
    <w:tmpl w:val="3ED86E7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4171722"/>
    <w:multiLevelType w:val="multilevel"/>
    <w:tmpl w:val="58180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407B7E"/>
    <w:multiLevelType w:val="hybridMultilevel"/>
    <w:tmpl w:val="7DFA578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DB66E4"/>
    <w:multiLevelType w:val="hybridMultilevel"/>
    <w:tmpl w:val="16A62A2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F074111"/>
    <w:multiLevelType w:val="hybridMultilevel"/>
    <w:tmpl w:val="DBC80FA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0163BE7"/>
    <w:multiLevelType w:val="hybridMultilevel"/>
    <w:tmpl w:val="83DE68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D52A2B"/>
    <w:multiLevelType w:val="multilevel"/>
    <w:tmpl w:val="EDDCD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C4294F"/>
    <w:multiLevelType w:val="hybridMultilevel"/>
    <w:tmpl w:val="834ED25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78E5429"/>
    <w:multiLevelType w:val="hybridMultilevel"/>
    <w:tmpl w:val="CE82F85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1649A6"/>
    <w:multiLevelType w:val="multilevel"/>
    <w:tmpl w:val="4F8CF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F35ADD"/>
    <w:multiLevelType w:val="multilevel"/>
    <w:tmpl w:val="111CC4E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27106C"/>
    <w:multiLevelType w:val="multilevel"/>
    <w:tmpl w:val="5A20F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A967B6"/>
    <w:multiLevelType w:val="hybridMultilevel"/>
    <w:tmpl w:val="1ED0849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4297C5A"/>
    <w:multiLevelType w:val="hybridMultilevel"/>
    <w:tmpl w:val="C706BD12"/>
    <w:lvl w:ilvl="0" w:tplc="24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A64EA0"/>
    <w:multiLevelType w:val="hybridMultilevel"/>
    <w:tmpl w:val="1840B8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8B554A"/>
    <w:multiLevelType w:val="multilevel"/>
    <w:tmpl w:val="6D1EB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9A35FE"/>
    <w:multiLevelType w:val="hybridMultilevel"/>
    <w:tmpl w:val="422E31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4B0C7B"/>
    <w:multiLevelType w:val="hybridMultilevel"/>
    <w:tmpl w:val="6E1A58E0"/>
    <w:lvl w:ilvl="0" w:tplc="75BAE95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7A0BA5"/>
    <w:multiLevelType w:val="hybridMultilevel"/>
    <w:tmpl w:val="BD6092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7E2C8C"/>
    <w:multiLevelType w:val="hybridMultilevel"/>
    <w:tmpl w:val="79AA050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4F95F88"/>
    <w:multiLevelType w:val="hybridMultilevel"/>
    <w:tmpl w:val="4C40A5D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7B90107"/>
    <w:multiLevelType w:val="hybridMultilevel"/>
    <w:tmpl w:val="1E40E0C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89207DC"/>
    <w:multiLevelType w:val="multilevel"/>
    <w:tmpl w:val="7F00A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BC35BF"/>
    <w:multiLevelType w:val="hybridMultilevel"/>
    <w:tmpl w:val="21341A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6B0A12"/>
    <w:multiLevelType w:val="hybridMultilevel"/>
    <w:tmpl w:val="04EA092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64858377">
    <w:abstractNumId w:val="15"/>
  </w:num>
  <w:num w:numId="2" w16cid:durableId="901214097">
    <w:abstractNumId w:val="4"/>
  </w:num>
  <w:num w:numId="3" w16cid:durableId="692463205">
    <w:abstractNumId w:val="10"/>
  </w:num>
  <w:num w:numId="4" w16cid:durableId="666519563">
    <w:abstractNumId w:val="12"/>
  </w:num>
  <w:num w:numId="5" w16cid:durableId="426970281">
    <w:abstractNumId w:val="23"/>
  </w:num>
  <w:num w:numId="6" w16cid:durableId="482819750">
    <w:abstractNumId w:val="19"/>
  </w:num>
  <w:num w:numId="7" w16cid:durableId="418141864">
    <w:abstractNumId w:val="21"/>
  </w:num>
  <w:num w:numId="8" w16cid:durableId="2010595354">
    <w:abstractNumId w:val="20"/>
  </w:num>
  <w:num w:numId="9" w16cid:durableId="81878790">
    <w:abstractNumId w:val="5"/>
  </w:num>
  <w:num w:numId="10" w16cid:durableId="1838181318">
    <w:abstractNumId w:val="16"/>
  </w:num>
  <w:num w:numId="11" w16cid:durableId="1687826122">
    <w:abstractNumId w:val="35"/>
  </w:num>
  <w:num w:numId="12" w16cid:durableId="1164396931">
    <w:abstractNumId w:val="24"/>
  </w:num>
  <w:num w:numId="13" w16cid:durableId="964117291">
    <w:abstractNumId w:val="8"/>
  </w:num>
  <w:num w:numId="14" w16cid:durableId="1366519000">
    <w:abstractNumId w:val="36"/>
  </w:num>
  <w:num w:numId="15" w16cid:durableId="1224679510">
    <w:abstractNumId w:val="9"/>
  </w:num>
  <w:num w:numId="16" w16cid:durableId="1129713398">
    <w:abstractNumId w:val="18"/>
  </w:num>
  <w:num w:numId="17" w16cid:durableId="2062172881">
    <w:abstractNumId w:val="30"/>
  </w:num>
  <w:num w:numId="18" w16cid:durableId="1036659574">
    <w:abstractNumId w:val="34"/>
  </w:num>
  <w:num w:numId="19" w16cid:durableId="300548739">
    <w:abstractNumId w:val="1"/>
  </w:num>
  <w:num w:numId="20" w16cid:durableId="949899744">
    <w:abstractNumId w:val="7"/>
  </w:num>
  <w:num w:numId="21" w16cid:durableId="1285767224">
    <w:abstractNumId w:val="28"/>
  </w:num>
  <w:num w:numId="22" w16cid:durableId="581715524">
    <w:abstractNumId w:val="0"/>
  </w:num>
  <w:num w:numId="23" w16cid:durableId="195699900">
    <w:abstractNumId w:val="37"/>
  </w:num>
  <w:num w:numId="24" w16cid:durableId="1462577287">
    <w:abstractNumId w:val="31"/>
  </w:num>
  <w:num w:numId="25" w16cid:durableId="926230325">
    <w:abstractNumId w:val="17"/>
  </w:num>
  <w:num w:numId="26" w16cid:durableId="812910316">
    <w:abstractNumId w:val="11"/>
  </w:num>
  <w:num w:numId="27" w16cid:durableId="561522687">
    <w:abstractNumId w:val="39"/>
  </w:num>
  <w:num w:numId="28" w16cid:durableId="792212456">
    <w:abstractNumId w:val="2"/>
  </w:num>
  <w:num w:numId="29" w16cid:durableId="1043670311">
    <w:abstractNumId w:val="40"/>
  </w:num>
  <w:num w:numId="30" w16cid:durableId="1242717055">
    <w:abstractNumId w:val="33"/>
  </w:num>
  <w:num w:numId="31" w16cid:durableId="1585841791">
    <w:abstractNumId w:val="6"/>
  </w:num>
  <w:num w:numId="32" w16cid:durableId="1672830948">
    <w:abstractNumId w:val="29"/>
  </w:num>
  <w:num w:numId="33" w16cid:durableId="19282566">
    <w:abstractNumId w:val="13"/>
  </w:num>
  <w:num w:numId="34" w16cid:durableId="1458792128">
    <w:abstractNumId w:val="32"/>
  </w:num>
  <w:num w:numId="35" w16cid:durableId="1298414116">
    <w:abstractNumId w:val="22"/>
  </w:num>
  <w:num w:numId="36" w16cid:durableId="952711231">
    <w:abstractNumId w:val="38"/>
  </w:num>
  <w:num w:numId="37" w16cid:durableId="1661617491">
    <w:abstractNumId w:val="27"/>
  </w:num>
  <w:num w:numId="38" w16cid:durableId="1902787278">
    <w:abstractNumId w:val="25"/>
  </w:num>
  <w:num w:numId="39" w16cid:durableId="414398401">
    <w:abstractNumId w:val="26"/>
  </w:num>
  <w:num w:numId="40" w16cid:durableId="1366906917">
    <w:abstractNumId w:val="3"/>
  </w:num>
  <w:num w:numId="41" w16cid:durableId="170294984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ocumentProtection w:edit="forms" w:enforcement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9C7"/>
    <w:rsid w:val="00000EA4"/>
    <w:rsid w:val="0000716A"/>
    <w:rsid w:val="00007830"/>
    <w:rsid w:val="00007B1A"/>
    <w:rsid w:val="00007C59"/>
    <w:rsid w:val="00016623"/>
    <w:rsid w:val="000234AF"/>
    <w:rsid w:val="00026FDF"/>
    <w:rsid w:val="00034DA3"/>
    <w:rsid w:val="000362DC"/>
    <w:rsid w:val="000430EE"/>
    <w:rsid w:val="00045B70"/>
    <w:rsid w:val="00052F47"/>
    <w:rsid w:val="00057006"/>
    <w:rsid w:val="00057A3D"/>
    <w:rsid w:val="00065FD1"/>
    <w:rsid w:val="00071C27"/>
    <w:rsid w:val="00072B4E"/>
    <w:rsid w:val="000730D6"/>
    <w:rsid w:val="000865CB"/>
    <w:rsid w:val="00086ED8"/>
    <w:rsid w:val="00090060"/>
    <w:rsid w:val="000933BE"/>
    <w:rsid w:val="000957CC"/>
    <w:rsid w:val="00097A45"/>
    <w:rsid w:val="000A30AD"/>
    <w:rsid w:val="000A3B62"/>
    <w:rsid w:val="000B32B8"/>
    <w:rsid w:val="000B4263"/>
    <w:rsid w:val="000B521C"/>
    <w:rsid w:val="000B5F2F"/>
    <w:rsid w:val="000C684F"/>
    <w:rsid w:val="000D3687"/>
    <w:rsid w:val="000D6D45"/>
    <w:rsid w:val="000E724A"/>
    <w:rsid w:val="000F4083"/>
    <w:rsid w:val="00104DEF"/>
    <w:rsid w:val="00110C35"/>
    <w:rsid w:val="00110F2E"/>
    <w:rsid w:val="00114E95"/>
    <w:rsid w:val="00125D4E"/>
    <w:rsid w:val="00126C2D"/>
    <w:rsid w:val="00126F76"/>
    <w:rsid w:val="00127EE1"/>
    <w:rsid w:val="00131AA9"/>
    <w:rsid w:val="00131F8C"/>
    <w:rsid w:val="00132EA2"/>
    <w:rsid w:val="00140250"/>
    <w:rsid w:val="0014160D"/>
    <w:rsid w:val="0014287F"/>
    <w:rsid w:val="001446A1"/>
    <w:rsid w:val="00150D83"/>
    <w:rsid w:val="00157F9E"/>
    <w:rsid w:val="0016487E"/>
    <w:rsid w:val="0017181B"/>
    <w:rsid w:val="00182112"/>
    <w:rsid w:val="001850D3"/>
    <w:rsid w:val="001864F0"/>
    <w:rsid w:val="001A1337"/>
    <w:rsid w:val="001A20D0"/>
    <w:rsid w:val="001C0726"/>
    <w:rsid w:val="001C33B3"/>
    <w:rsid w:val="001D3775"/>
    <w:rsid w:val="001D599B"/>
    <w:rsid w:val="001D791C"/>
    <w:rsid w:val="001E7765"/>
    <w:rsid w:val="001F1451"/>
    <w:rsid w:val="001F37A9"/>
    <w:rsid w:val="00212306"/>
    <w:rsid w:val="00222B1C"/>
    <w:rsid w:val="00222F9A"/>
    <w:rsid w:val="00230456"/>
    <w:rsid w:val="00234BC6"/>
    <w:rsid w:val="00241139"/>
    <w:rsid w:val="002447C5"/>
    <w:rsid w:val="00255EB9"/>
    <w:rsid w:val="00256C11"/>
    <w:rsid w:val="00260A3F"/>
    <w:rsid w:val="00265C60"/>
    <w:rsid w:val="00266071"/>
    <w:rsid w:val="00270EED"/>
    <w:rsid w:val="00283E66"/>
    <w:rsid w:val="002858B2"/>
    <w:rsid w:val="0029370B"/>
    <w:rsid w:val="00295ED3"/>
    <w:rsid w:val="002A573E"/>
    <w:rsid w:val="002B3919"/>
    <w:rsid w:val="002B5F8F"/>
    <w:rsid w:val="002C3C62"/>
    <w:rsid w:val="002D20DB"/>
    <w:rsid w:val="002D3DC1"/>
    <w:rsid w:val="002D4DC8"/>
    <w:rsid w:val="002F2207"/>
    <w:rsid w:val="002F22CA"/>
    <w:rsid w:val="00300869"/>
    <w:rsid w:val="003019C7"/>
    <w:rsid w:val="0030298D"/>
    <w:rsid w:val="00311A98"/>
    <w:rsid w:val="00312668"/>
    <w:rsid w:val="0031384A"/>
    <w:rsid w:val="0031410D"/>
    <w:rsid w:val="003157A5"/>
    <w:rsid w:val="00331729"/>
    <w:rsid w:val="00341FFB"/>
    <w:rsid w:val="00344C9E"/>
    <w:rsid w:val="00345D53"/>
    <w:rsid w:val="00350037"/>
    <w:rsid w:val="00363C0C"/>
    <w:rsid w:val="00366542"/>
    <w:rsid w:val="0036687A"/>
    <w:rsid w:val="00366CFA"/>
    <w:rsid w:val="00370006"/>
    <w:rsid w:val="0038586C"/>
    <w:rsid w:val="00394B98"/>
    <w:rsid w:val="00395DF4"/>
    <w:rsid w:val="003A2B5B"/>
    <w:rsid w:val="003A7DE0"/>
    <w:rsid w:val="003B30FC"/>
    <w:rsid w:val="003B51E3"/>
    <w:rsid w:val="003C61C8"/>
    <w:rsid w:val="003C6939"/>
    <w:rsid w:val="003C7A8A"/>
    <w:rsid w:val="003D15FA"/>
    <w:rsid w:val="003E1E48"/>
    <w:rsid w:val="003E2936"/>
    <w:rsid w:val="003E67F5"/>
    <w:rsid w:val="003E71C0"/>
    <w:rsid w:val="003F2338"/>
    <w:rsid w:val="003F437C"/>
    <w:rsid w:val="00402A5C"/>
    <w:rsid w:val="004045F3"/>
    <w:rsid w:val="0040720B"/>
    <w:rsid w:val="00417F32"/>
    <w:rsid w:val="004270E8"/>
    <w:rsid w:val="00437293"/>
    <w:rsid w:val="0044091C"/>
    <w:rsid w:val="00446E52"/>
    <w:rsid w:val="004503E7"/>
    <w:rsid w:val="00450753"/>
    <w:rsid w:val="0045319D"/>
    <w:rsid w:val="00453333"/>
    <w:rsid w:val="00472E73"/>
    <w:rsid w:val="00482E8C"/>
    <w:rsid w:val="00492A9F"/>
    <w:rsid w:val="00495C6D"/>
    <w:rsid w:val="00495D2B"/>
    <w:rsid w:val="004B144F"/>
    <w:rsid w:val="004B5FB8"/>
    <w:rsid w:val="004C42F6"/>
    <w:rsid w:val="004C435C"/>
    <w:rsid w:val="004C608C"/>
    <w:rsid w:val="004C6667"/>
    <w:rsid w:val="004D536B"/>
    <w:rsid w:val="004E723A"/>
    <w:rsid w:val="004F686A"/>
    <w:rsid w:val="00505207"/>
    <w:rsid w:val="00507C46"/>
    <w:rsid w:val="00510A23"/>
    <w:rsid w:val="005114A2"/>
    <w:rsid w:val="00515E94"/>
    <w:rsid w:val="00520B90"/>
    <w:rsid w:val="005217B8"/>
    <w:rsid w:val="00523075"/>
    <w:rsid w:val="00524506"/>
    <w:rsid w:val="00524E3F"/>
    <w:rsid w:val="00532324"/>
    <w:rsid w:val="005346CD"/>
    <w:rsid w:val="005406B9"/>
    <w:rsid w:val="00541356"/>
    <w:rsid w:val="00542B80"/>
    <w:rsid w:val="005560AA"/>
    <w:rsid w:val="00561071"/>
    <w:rsid w:val="00561437"/>
    <w:rsid w:val="00563F30"/>
    <w:rsid w:val="0056709B"/>
    <w:rsid w:val="005811BF"/>
    <w:rsid w:val="005A0FFE"/>
    <w:rsid w:val="005B3066"/>
    <w:rsid w:val="005B6045"/>
    <w:rsid w:val="005B6DF1"/>
    <w:rsid w:val="005B7D5A"/>
    <w:rsid w:val="005C3D93"/>
    <w:rsid w:val="005C597C"/>
    <w:rsid w:val="005C6A40"/>
    <w:rsid w:val="005C735F"/>
    <w:rsid w:val="005D579A"/>
    <w:rsid w:val="005E386E"/>
    <w:rsid w:val="005F1E08"/>
    <w:rsid w:val="005F4855"/>
    <w:rsid w:val="005F48F1"/>
    <w:rsid w:val="005F70D5"/>
    <w:rsid w:val="0060709C"/>
    <w:rsid w:val="00615BFA"/>
    <w:rsid w:val="006210D0"/>
    <w:rsid w:val="00622192"/>
    <w:rsid w:val="0062669F"/>
    <w:rsid w:val="00636A08"/>
    <w:rsid w:val="0064337E"/>
    <w:rsid w:val="00651AD2"/>
    <w:rsid w:val="00655728"/>
    <w:rsid w:val="006613A3"/>
    <w:rsid w:val="0066186A"/>
    <w:rsid w:val="00662C1E"/>
    <w:rsid w:val="00666D63"/>
    <w:rsid w:val="00667924"/>
    <w:rsid w:val="00670BE0"/>
    <w:rsid w:val="0067182C"/>
    <w:rsid w:val="00685D0F"/>
    <w:rsid w:val="00691488"/>
    <w:rsid w:val="00691656"/>
    <w:rsid w:val="00693C7F"/>
    <w:rsid w:val="006A0646"/>
    <w:rsid w:val="006A3E78"/>
    <w:rsid w:val="006B7692"/>
    <w:rsid w:val="006C425E"/>
    <w:rsid w:val="006C4BAE"/>
    <w:rsid w:val="006D34CB"/>
    <w:rsid w:val="006D3D21"/>
    <w:rsid w:val="006E4157"/>
    <w:rsid w:val="006E771A"/>
    <w:rsid w:val="006F05C8"/>
    <w:rsid w:val="006F76D0"/>
    <w:rsid w:val="007045B2"/>
    <w:rsid w:val="00706187"/>
    <w:rsid w:val="00711F24"/>
    <w:rsid w:val="00717D37"/>
    <w:rsid w:val="00725541"/>
    <w:rsid w:val="00727424"/>
    <w:rsid w:val="007358C5"/>
    <w:rsid w:val="007515A7"/>
    <w:rsid w:val="007527DA"/>
    <w:rsid w:val="007575FD"/>
    <w:rsid w:val="00772C72"/>
    <w:rsid w:val="00776C01"/>
    <w:rsid w:val="00777576"/>
    <w:rsid w:val="00781124"/>
    <w:rsid w:val="00781637"/>
    <w:rsid w:val="00781BAC"/>
    <w:rsid w:val="00782033"/>
    <w:rsid w:val="007939AF"/>
    <w:rsid w:val="0079468D"/>
    <w:rsid w:val="007949C8"/>
    <w:rsid w:val="0079691B"/>
    <w:rsid w:val="007A4657"/>
    <w:rsid w:val="007B2E5D"/>
    <w:rsid w:val="007B3422"/>
    <w:rsid w:val="007C27A5"/>
    <w:rsid w:val="007C317E"/>
    <w:rsid w:val="007C3C7D"/>
    <w:rsid w:val="007C456F"/>
    <w:rsid w:val="007C75B0"/>
    <w:rsid w:val="007D016B"/>
    <w:rsid w:val="007D3F0A"/>
    <w:rsid w:val="007D470E"/>
    <w:rsid w:val="007D6283"/>
    <w:rsid w:val="007E02E4"/>
    <w:rsid w:val="007E2147"/>
    <w:rsid w:val="007E2651"/>
    <w:rsid w:val="007E7387"/>
    <w:rsid w:val="007F2061"/>
    <w:rsid w:val="007F39BE"/>
    <w:rsid w:val="007F3DC5"/>
    <w:rsid w:val="00804A62"/>
    <w:rsid w:val="008103B8"/>
    <w:rsid w:val="00812F1B"/>
    <w:rsid w:val="008161CA"/>
    <w:rsid w:val="00821A7F"/>
    <w:rsid w:val="00822B25"/>
    <w:rsid w:val="0082310C"/>
    <w:rsid w:val="008260B5"/>
    <w:rsid w:val="008261C1"/>
    <w:rsid w:val="00840608"/>
    <w:rsid w:val="00852034"/>
    <w:rsid w:val="00856A02"/>
    <w:rsid w:val="008605B3"/>
    <w:rsid w:val="00864489"/>
    <w:rsid w:val="008654D3"/>
    <w:rsid w:val="0088290F"/>
    <w:rsid w:val="00883E82"/>
    <w:rsid w:val="008924EA"/>
    <w:rsid w:val="008A0E32"/>
    <w:rsid w:val="008B75D8"/>
    <w:rsid w:val="008C5FFA"/>
    <w:rsid w:val="008D2A13"/>
    <w:rsid w:val="008E2C7B"/>
    <w:rsid w:val="008E6ABD"/>
    <w:rsid w:val="008F408A"/>
    <w:rsid w:val="00903FC6"/>
    <w:rsid w:val="00907366"/>
    <w:rsid w:val="00907E0B"/>
    <w:rsid w:val="00914646"/>
    <w:rsid w:val="00917EB5"/>
    <w:rsid w:val="009217A1"/>
    <w:rsid w:val="00922C32"/>
    <w:rsid w:val="00925C0F"/>
    <w:rsid w:val="00955C02"/>
    <w:rsid w:val="00956196"/>
    <w:rsid w:val="009600A0"/>
    <w:rsid w:val="00961BB1"/>
    <w:rsid w:val="00962DA5"/>
    <w:rsid w:val="009706C2"/>
    <w:rsid w:val="00974150"/>
    <w:rsid w:val="00974A7B"/>
    <w:rsid w:val="0098201E"/>
    <w:rsid w:val="00987642"/>
    <w:rsid w:val="0098776C"/>
    <w:rsid w:val="00987D31"/>
    <w:rsid w:val="00987E10"/>
    <w:rsid w:val="009902DA"/>
    <w:rsid w:val="00992AF6"/>
    <w:rsid w:val="00994A74"/>
    <w:rsid w:val="009A76FC"/>
    <w:rsid w:val="009B1BDB"/>
    <w:rsid w:val="009B6C00"/>
    <w:rsid w:val="009C4C16"/>
    <w:rsid w:val="009C6F24"/>
    <w:rsid w:val="009D0EB6"/>
    <w:rsid w:val="009D3CE8"/>
    <w:rsid w:val="009D563B"/>
    <w:rsid w:val="009E0702"/>
    <w:rsid w:val="009E33EA"/>
    <w:rsid w:val="009E5F20"/>
    <w:rsid w:val="009F193F"/>
    <w:rsid w:val="009F74BD"/>
    <w:rsid w:val="00A07A14"/>
    <w:rsid w:val="00A113A7"/>
    <w:rsid w:val="00A13460"/>
    <w:rsid w:val="00A138B9"/>
    <w:rsid w:val="00A14021"/>
    <w:rsid w:val="00A16D5F"/>
    <w:rsid w:val="00A203DD"/>
    <w:rsid w:val="00A22B72"/>
    <w:rsid w:val="00A2426A"/>
    <w:rsid w:val="00A25455"/>
    <w:rsid w:val="00A25E76"/>
    <w:rsid w:val="00A261B3"/>
    <w:rsid w:val="00A33655"/>
    <w:rsid w:val="00A345B6"/>
    <w:rsid w:val="00A3756D"/>
    <w:rsid w:val="00A420E9"/>
    <w:rsid w:val="00A431D5"/>
    <w:rsid w:val="00A4372A"/>
    <w:rsid w:val="00A43FC7"/>
    <w:rsid w:val="00A52CF1"/>
    <w:rsid w:val="00A55419"/>
    <w:rsid w:val="00A6211A"/>
    <w:rsid w:val="00A6415F"/>
    <w:rsid w:val="00A843D2"/>
    <w:rsid w:val="00A866EE"/>
    <w:rsid w:val="00A86B40"/>
    <w:rsid w:val="00A926B9"/>
    <w:rsid w:val="00A92E4D"/>
    <w:rsid w:val="00A95637"/>
    <w:rsid w:val="00A973CB"/>
    <w:rsid w:val="00AA20D5"/>
    <w:rsid w:val="00AB33D8"/>
    <w:rsid w:val="00AB384E"/>
    <w:rsid w:val="00AB7F0F"/>
    <w:rsid w:val="00AC2EAD"/>
    <w:rsid w:val="00AC7A51"/>
    <w:rsid w:val="00AD06AE"/>
    <w:rsid w:val="00AD2C41"/>
    <w:rsid w:val="00AF29AB"/>
    <w:rsid w:val="00AF4756"/>
    <w:rsid w:val="00B043F6"/>
    <w:rsid w:val="00B05500"/>
    <w:rsid w:val="00B075B7"/>
    <w:rsid w:val="00B1671B"/>
    <w:rsid w:val="00B24684"/>
    <w:rsid w:val="00B35C2D"/>
    <w:rsid w:val="00B4184F"/>
    <w:rsid w:val="00B50636"/>
    <w:rsid w:val="00B51A30"/>
    <w:rsid w:val="00B52B09"/>
    <w:rsid w:val="00B60DED"/>
    <w:rsid w:val="00B73E0A"/>
    <w:rsid w:val="00B80869"/>
    <w:rsid w:val="00B8108D"/>
    <w:rsid w:val="00B8316D"/>
    <w:rsid w:val="00B8410B"/>
    <w:rsid w:val="00BA09FD"/>
    <w:rsid w:val="00BA2FE1"/>
    <w:rsid w:val="00BA7A68"/>
    <w:rsid w:val="00BB0C29"/>
    <w:rsid w:val="00BB5D69"/>
    <w:rsid w:val="00BC3838"/>
    <w:rsid w:val="00BC5839"/>
    <w:rsid w:val="00BC672B"/>
    <w:rsid w:val="00BD2900"/>
    <w:rsid w:val="00BD30D9"/>
    <w:rsid w:val="00BD7DEE"/>
    <w:rsid w:val="00BF15CE"/>
    <w:rsid w:val="00C130B3"/>
    <w:rsid w:val="00C15294"/>
    <w:rsid w:val="00C22252"/>
    <w:rsid w:val="00C23240"/>
    <w:rsid w:val="00C26545"/>
    <w:rsid w:val="00C265BA"/>
    <w:rsid w:val="00C269E5"/>
    <w:rsid w:val="00C27D58"/>
    <w:rsid w:val="00C36ED4"/>
    <w:rsid w:val="00C40125"/>
    <w:rsid w:val="00C40A8A"/>
    <w:rsid w:val="00C4260F"/>
    <w:rsid w:val="00C46F0C"/>
    <w:rsid w:val="00C47A6D"/>
    <w:rsid w:val="00C54D8D"/>
    <w:rsid w:val="00C57F30"/>
    <w:rsid w:val="00C65AA7"/>
    <w:rsid w:val="00C65ABF"/>
    <w:rsid w:val="00C7469E"/>
    <w:rsid w:val="00C826BD"/>
    <w:rsid w:val="00C8270B"/>
    <w:rsid w:val="00C85FB9"/>
    <w:rsid w:val="00C9599A"/>
    <w:rsid w:val="00C97F41"/>
    <w:rsid w:val="00CC46C3"/>
    <w:rsid w:val="00CC4915"/>
    <w:rsid w:val="00CC6FD8"/>
    <w:rsid w:val="00CD631F"/>
    <w:rsid w:val="00CE39F5"/>
    <w:rsid w:val="00CE40A6"/>
    <w:rsid w:val="00CE74A8"/>
    <w:rsid w:val="00CF280E"/>
    <w:rsid w:val="00CF2CA9"/>
    <w:rsid w:val="00CF6412"/>
    <w:rsid w:val="00D069B0"/>
    <w:rsid w:val="00D1315A"/>
    <w:rsid w:val="00D27F95"/>
    <w:rsid w:val="00D4559B"/>
    <w:rsid w:val="00D47196"/>
    <w:rsid w:val="00D535BD"/>
    <w:rsid w:val="00D5450B"/>
    <w:rsid w:val="00D56B2F"/>
    <w:rsid w:val="00D60230"/>
    <w:rsid w:val="00D60972"/>
    <w:rsid w:val="00D635BF"/>
    <w:rsid w:val="00D64859"/>
    <w:rsid w:val="00D66E64"/>
    <w:rsid w:val="00D7358D"/>
    <w:rsid w:val="00D94A65"/>
    <w:rsid w:val="00D97C9B"/>
    <w:rsid w:val="00DA096E"/>
    <w:rsid w:val="00DA30C7"/>
    <w:rsid w:val="00DA6710"/>
    <w:rsid w:val="00DB163C"/>
    <w:rsid w:val="00DB3AFC"/>
    <w:rsid w:val="00DB437C"/>
    <w:rsid w:val="00DB44A2"/>
    <w:rsid w:val="00DC02F3"/>
    <w:rsid w:val="00DC56F4"/>
    <w:rsid w:val="00DC781D"/>
    <w:rsid w:val="00DD2219"/>
    <w:rsid w:val="00DD4F81"/>
    <w:rsid w:val="00DD5D76"/>
    <w:rsid w:val="00DF2C96"/>
    <w:rsid w:val="00DF3AC0"/>
    <w:rsid w:val="00DF4807"/>
    <w:rsid w:val="00DF5677"/>
    <w:rsid w:val="00DF6496"/>
    <w:rsid w:val="00E01377"/>
    <w:rsid w:val="00E03DD7"/>
    <w:rsid w:val="00E05641"/>
    <w:rsid w:val="00E212F0"/>
    <w:rsid w:val="00E22F88"/>
    <w:rsid w:val="00E2551B"/>
    <w:rsid w:val="00E26293"/>
    <w:rsid w:val="00E3118A"/>
    <w:rsid w:val="00E504D8"/>
    <w:rsid w:val="00E51576"/>
    <w:rsid w:val="00E55CF2"/>
    <w:rsid w:val="00E574DF"/>
    <w:rsid w:val="00E602D4"/>
    <w:rsid w:val="00E635F8"/>
    <w:rsid w:val="00E63F61"/>
    <w:rsid w:val="00E6683E"/>
    <w:rsid w:val="00E70C6F"/>
    <w:rsid w:val="00E77994"/>
    <w:rsid w:val="00E8781D"/>
    <w:rsid w:val="00E93E89"/>
    <w:rsid w:val="00EA22A1"/>
    <w:rsid w:val="00EB05C1"/>
    <w:rsid w:val="00EB48CB"/>
    <w:rsid w:val="00EB4F64"/>
    <w:rsid w:val="00EC1D2D"/>
    <w:rsid w:val="00EC2F47"/>
    <w:rsid w:val="00EC3997"/>
    <w:rsid w:val="00ED2F54"/>
    <w:rsid w:val="00ED726A"/>
    <w:rsid w:val="00EE4AFC"/>
    <w:rsid w:val="00F007CB"/>
    <w:rsid w:val="00F027A6"/>
    <w:rsid w:val="00F02A2B"/>
    <w:rsid w:val="00F068E9"/>
    <w:rsid w:val="00F13C59"/>
    <w:rsid w:val="00F145BB"/>
    <w:rsid w:val="00F2416F"/>
    <w:rsid w:val="00F241D3"/>
    <w:rsid w:val="00F309F4"/>
    <w:rsid w:val="00F30FB1"/>
    <w:rsid w:val="00F3189F"/>
    <w:rsid w:val="00F32EF3"/>
    <w:rsid w:val="00F36F61"/>
    <w:rsid w:val="00F43E5E"/>
    <w:rsid w:val="00F44A80"/>
    <w:rsid w:val="00F5004A"/>
    <w:rsid w:val="00F56CDD"/>
    <w:rsid w:val="00F57052"/>
    <w:rsid w:val="00F77BC8"/>
    <w:rsid w:val="00F93BCC"/>
    <w:rsid w:val="00F94430"/>
    <w:rsid w:val="00FB2FB5"/>
    <w:rsid w:val="00FB6C6B"/>
    <w:rsid w:val="00FC421A"/>
    <w:rsid w:val="00FD2A0C"/>
    <w:rsid w:val="00FD63CB"/>
    <w:rsid w:val="00FF42DF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DF4A416"/>
  <w15:docId w15:val="{C0E273F5-8136-46C7-A3B8-AC62A3917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E64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8261C1"/>
    <w:pPr>
      <w:keepNext/>
      <w:spacing w:before="240" w:after="60" w:line="240" w:lineRule="auto"/>
      <w:outlineLvl w:val="0"/>
    </w:pPr>
    <w:rPr>
      <w:rFonts w:ascii="Tahoma" w:eastAsia="Tahoma" w:hAnsi="Tahoma" w:cs="Tahoma"/>
      <w:b/>
      <w:color w:val="000000"/>
      <w:sz w:val="28"/>
      <w:szCs w:val="28"/>
      <w:lang w:val="es-MX"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6D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00E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0EA4"/>
  </w:style>
  <w:style w:type="paragraph" w:styleId="Piedepgina">
    <w:name w:val="footer"/>
    <w:basedOn w:val="Normal"/>
    <w:link w:val="PiedepginaCar"/>
    <w:uiPriority w:val="99"/>
    <w:unhideWhenUsed/>
    <w:rsid w:val="00000E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EA4"/>
  </w:style>
  <w:style w:type="paragraph" w:styleId="Textodeglobo">
    <w:name w:val="Balloon Text"/>
    <w:basedOn w:val="Normal"/>
    <w:link w:val="TextodegloboCar"/>
    <w:uiPriority w:val="99"/>
    <w:semiHidden/>
    <w:unhideWhenUsed/>
    <w:rsid w:val="00000EA4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000EA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00EA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000EA4"/>
    <w:pPr>
      <w:ind w:left="720"/>
      <w:contextualSpacing/>
    </w:pPr>
  </w:style>
  <w:style w:type="paragraph" w:styleId="Textoindependiente2">
    <w:name w:val="Body Text 2"/>
    <w:basedOn w:val="Normal"/>
    <w:rsid w:val="0079691B"/>
    <w:pPr>
      <w:pBdr>
        <w:bottom w:val="single" w:sz="12" w:space="9" w:color="auto"/>
      </w:pBdr>
      <w:spacing w:after="0" w:line="240" w:lineRule="auto"/>
      <w:jc w:val="both"/>
    </w:pPr>
    <w:rPr>
      <w:rFonts w:ascii="Comic Sans MS" w:eastAsia="Times New Roman" w:hAnsi="Comic Sans MS"/>
      <w:b/>
      <w:sz w:val="24"/>
      <w:szCs w:val="20"/>
      <w:lang w:val="es-MX" w:eastAsia="es-ES"/>
    </w:rPr>
  </w:style>
  <w:style w:type="paragraph" w:customStyle="1" w:styleId="subtitulo">
    <w:name w:val="subtitulo"/>
    <w:basedOn w:val="Normal"/>
    <w:rsid w:val="0079691B"/>
    <w:pPr>
      <w:spacing w:after="0" w:line="240" w:lineRule="auto"/>
    </w:pPr>
    <w:rPr>
      <w:rFonts w:ascii="Arial" w:eastAsia="Times New Roman" w:hAnsi="Arial"/>
      <w:b/>
      <w:sz w:val="24"/>
      <w:szCs w:val="20"/>
      <w:lang w:eastAsia="es-ES"/>
    </w:rPr>
  </w:style>
  <w:style w:type="character" w:styleId="Refdecomentario">
    <w:name w:val="annotation reference"/>
    <w:uiPriority w:val="99"/>
    <w:semiHidden/>
    <w:unhideWhenUsed/>
    <w:rsid w:val="00417F3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17F32"/>
    <w:rPr>
      <w:sz w:val="20"/>
      <w:szCs w:val="20"/>
      <w:lang w:val="x-none"/>
    </w:rPr>
  </w:style>
  <w:style w:type="character" w:customStyle="1" w:styleId="TextocomentarioCar">
    <w:name w:val="Texto comentario Car"/>
    <w:link w:val="Textocomentario"/>
    <w:uiPriority w:val="99"/>
    <w:semiHidden/>
    <w:rsid w:val="00417F32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C5FFA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8C5FFA"/>
    <w:rPr>
      <w:b/>
      <w:bCs/>
      <w:lang w:eastAsia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420E9"/>
    <w:pPr>
      <w:spacing w:after="120"/>
    </w:pPr>
    <w:rPr>
      <w:lang w:val="x-none"/>
    </w:rPr>
  </w:style>
  <w:style w:type="character" w:customStyle="1" w:styleId="TextoindependienteCar">
    <w:name w:val="Texto independiente Car"/>
    <w:link w:val="Textoindependiente"/>
    <w:uiPriority w:val="99"/>
    <w:semiHidden/>
    <w:rsid w:val="00A420E9"/>
    <w:rPr>
      <w:sz w:val="22"/>
      <w:szCs w:val="22"/>
      <w:lang w:eastAsia="en-US"/>
    </w:rPr>
  </w:style>
  <w:style w:type="paragraph" w:customStyle="1" w:styleId="Textoindependiente21">
    <w:name w:val="Texto independiente 21"/>
    <w:basedOn w:val="Normal"/>
    <w:rsid w:val="00A420E9"/>
    <w:pPr>
      <w:spacing w:after="0" w:line="240" w:lineRule="auto"/>
      <w:jc w:val="both"/>
    </w:pPr>
    <w:rPr>
      <w:rFonts w:ascii="Arial" w:eastAsia="Times New Roman" w:hAnsi="Arial"/>
      <w:szCs w:val="20"/>
      <w:lang w:val="es-ES_tradnl" w:eastAsia="zh-CN"/>
    </w:rPr>
  </w:style>
  <w:style w:type="paragraph" w:styleId="Descripcin">
    <w:name w:val="caption"/>
    <w:basedOn w:val="Normal"/>
    <w:next w:val="Normal"/>
    <w:qFormat/>
    <w:rsid w:val="00D60972"/>
    <w:pPr>
      <w:spacing w:after="0" w:line="240" w:lineRule="auto"/>
    </w:pPr>
    <w:rPr>
      <w:rFonts w:ascii="Times New Roman" w:eastAsia="Times New Roman" w:hAnsi="Times New Roman"/>
      <w:b/>
      <w:bCs/>
      <w:sz w:val="20"/>
      <w:szCs w:val="20"/>
      <w:lang w:eastAsia="es-ES"/>
    </w:rPr>
  </w:style>
  <w:style w:type="paragraph" w:styleId="Sinespaciado">
    <w:name w:val="No Spacing"/>
    <w:uiPriority w:val="1"/>
    <w:qFormat/>
    <w:rsid w:val="002B5F8F"/>
    <w:rPr>
      <w:sz w:val="22"/>
      <w:szCs w:val="22"/>
      <w:lang w:val="es-ES" w:eastAsia="en-US"/>
    </w:rPr>
  </w:style>
  <w:style w:type="character" w:customStyle="1" w:styleId="PrrafodelistaCar">
    <w:name w:val="Párrafo de lista Car"/>
    <w:link w:val="Prrafodelista"/>
    <w:uiPriority w:val="34"/>
    <w:rsid w:val="006C4BAE"/>
    <w:rPr>
      <w:sz w:val="22"/>
      <w:szCs w:val="22"/>
      <w:lang w:val="es-ES" w:eastAsia="en-US"/>
    </w:rPr>
  </w:style>
  <w:style w:type="paragraph" w:customStyle="1" w:styleId="trt0xe">
    <w:name w:val="trt0xe"/>
    <w:basedOn w:val="Normal"/>
    <w:rsid w:val="006E771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  <w:style w:type="character" w:styleId="Hipervnculo">
    <w:name w:val="Hyperlink"/>
    <w:basedOn w:val="Fuentedeprrafopredeter"/>
    <w:uiPriority w:val="99"/>
    <w:semiHidden/>
    <w:unhideWhenUsed/>
    <w:rsid w:val="0040720B"/>
    <w:rPr>
      <w:color w:val="0000FF"/>
      <w:u w:val="single"/>
    </w:rPr>
  </w:style>
  <w:style w:type="table" w:customStyle="1" w:styleId="Tablaconcuadrculaclara1">
    <w:name w:val="Tabla con cuadrícula clara1"/>
    <w:basedOn w:val="Tablanormal"/>
    <w:uiPriority w:val="40"/>
    <w:rsid w:val="007515A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concuadrcula4-nfasis31">
    <w:name w:val="Tabla con cuadrícula 4 - Énfasis 31"/>
    <w:basedOn w:val="Tablanormal"/>
    <w:uiPriority w:val="49"/>
    <w:rsid w:val="00150D83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normal11">
    <w:name w:val="Tabla normal 11"/>
    <w:basedOn w:val="Tablanormal"/>
    <w:uiPriority w:val="41"/>
    <w:rsid w:val="00150D8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8261C1"/>
    <w:rPr>
      <w:rFonts w:ascii="Tahoma" w:eastAsia="Tahoma" w:hAnsi="Tahoma" w:cs="Tahoma"/>
      <w:b/>
      <w:color w:val="000000"/>
      <w:sz w:val="28"/>
      <w:szCs w:val="28"/>
      <w:lang w:val="es-MX"/>
    </w:rPr>
  </w:style>
  <w:style w:type="table" w:styleId="Tablaconcuadrculaclara">
    <w:name w:val="Grid Table Light"/>
    <w:basedOn w:val="Tablanormal"/>
    <w:uiPriority w:val="40"/>
    <w:rsid w:val="002660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17181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B73E0A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6D0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n-US"/>
    </w:rPr>
  </w:style>
  <w:style w:type="table" w:styleId="Tablaconcuadrcula4-nfasis3">
    <w:name w:val="Grid Table 4 Accent 3"/>
    <w:basedOn w:val="Tablanormal"/>
    <w:uiPriority w:val="49"/>
    <w:rsid w:val="00FF6D0F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aconcuadrcula1clara">
    <w:name w:val="Grid Table 1 Light"/>
    <w:basedOn w:val="Tablanormal"/>
    <w:uiPriority w:val="46"/>
    <w:rsid w:val="00EC399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arauquita.fm/sena-regional-arauca-certifico-a-cuidadores-de-adulto-mayor-y-personas-con-discapacidad/" TargetMode="External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carpeta%20evaluadores\instrumentos%20de%20evaluacion\Formato%20Cuestionario%20sin%20proteccion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9144C9-18AE-4890-B0FA-F07C7F3D6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Cuestionario sin proteccion.dot</Template>
  <TotalTime>33</TotalTime>
  <Pages>5</Pages>
  <Words>995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FECHA APLICACIÓN</vt:lpstr>
    </vt:vector>
  </TitlesOfParts>
  <Company>SENA DIRECCION GENERAL</Company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FECHA APLICACIÓN</dc:title>
  <dc:creator>JAIRO RAMIREZ</dc:creator>
  <cp:lastModifiedBy>andres conde</cp:lastModifiedBy>
  <cp:revision>25</cp:revision>
  <cp:lastPrinted>2008-05-06T15:59:00Z</cp:lastPrinted>
  <dcterms:created xsi:type="dcterms:W3CDTF">2024-08-01T14:50:00Z</dcterms:created>
  <dcterms:modified xsi:type="dcterms:W3CDTF">2024-08-03T00:08:00Z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2024-02-20T11:58:03Z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d913f589-c30d-4dfc-8438-c9d8bfa38f90</vt:lpwstr>
  </property>
  <property fmtid="{D5CDD505-2E9C-101B-9397-08002B2CF9AE}" pid="8" name="MSIP_Label_1299739c-ad3d-4908-806e-4d91151a6e13_ContentBits">
    <vt:lpwstr>0</vt:lpwstr>
  </property>
</Properties>
</file>